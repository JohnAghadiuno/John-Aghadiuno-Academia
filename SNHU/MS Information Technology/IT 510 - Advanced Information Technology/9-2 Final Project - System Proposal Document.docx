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A2527" w14:textId="6A4C7E7E" w:rsidR="00E81978" w:rsidRDefault="007278D3">
      <w:pPr>
        <w:pStyle w:val="Title"/>
      </w:pPr>
      <w:sdt>
        <w:sdtPr>
          <w:rPr>
            <w:b/>
          </w:rPr>
          <w:alias w:val="Title:"/>
          <w:tag w:val="Title:"/>
          <w:id w:val="726351117"/>
          <w:placeholder>
            <w:docPart w:val="234D01C912284140BF23706309761968"/>
          </w:placeholder>
          <w:dataBinding w:prefixMappings="xmlns:ns0='http://purl.org/dc/elements/1.1/' xmlns:ns1='http://schemas.openxmlformats.org/package/2006/metadata/core-properties' " w:xpath="/ns1:coreProperties[1]/ns0:title[1]" w:storeItemID="{6C3C8BC8-F283-45AE-878A-BAB7291924A1}"/>
          <w:text w:multiLine="1"/>
        </w:sdtPr>
        <w:sdtContent>
          <w:r w:rsidRPr="007278D3">
            <w:rPr>
              <w:b/>
            </w:rPr>
            <w:t>9-2 Final Project - System Proposal Document</w:t>
          </w:r>
        </w:sdtContent>
      </w:sdt>
    </w:p>
    <w:p w14:paraId="30B02807" w14:textId="66FB6643" w:rsidR="00B823AA" w:rsidRDefault="00861F08" w:rsidP="00B823AA">
      <w:pPr>
        <w:pStyle w:val="Title2"/>
      </w:pPr>
      <w:r>
        <w:t>John C. Aghadiuno</w:t>
      </w:r>
    </w:p>
    <w:p w14:paraId="558EF793" w14:textId="77777777" w:rsidR="000E3308" w:rsidRDefault="000E3308" w:rsidP="00B823AA">
      <w:pPr>
        <w:pStyle w:val="Title2"/>
      </w:pPr>
    </w:p>
    <w:p w14:paraId="70FC6CE1" w14:textId="68BC9712" w:rsidR="00E81978" w:rsidRDefault="00861F08" w:rsidP="00B823AA">
      <w:pPr>
        <w:pStyle w:val="Title2"/>
      </w:pPr>
      <w:r>
        <w:t>Southern New Hampshire University</w:t>
      </w:r>
    </w:p>
    <w:p w14:paraId="25FC711F" w14:textId="57626909" w:rsidR="000E3308" w:rsidRDefault="000E3308" w:rsidP="00B823AA">
      <w:pPr>
        <w:pStyle w:val="Title2"/>
      </w:pPr>
      <w:r>
        <w:t xml:space="preserve">Professor </w:t>
      </w:r>
      <w:r w:rsidRPr="000E3308">
        <w:t>Allyson Heisey</w:t>
      </w:r>
    </w:p>
    <w:p w14:paraId="45A9C5B1" w14:textId="07EB326C" w:rsidR="007C0773" w:rsidRDefault="006E68E0" w:rsidP="00B823AA">
      <w:pPr>
        <w:pStyle w:val="Title2"/>
      </w:pPr>
      <w:r>
        <w:t>0</w:t>
      </w:r>
      <w:r w:rsidR="00EB13D5">
        <w:t>7</w:t>
      </w:r>
      <w:r w:rsidR="000E3308">
        <w:t>/</w:t>
      </w:r>
      <w:r w:rsidR="00EB13D5">
        <w:t>01</w:t>
      </w:r>
      <w:r w:rsidR="000E3308">
        <w:t>/2018</w:t>
      </w:r>
    </w:p>
    <w:p w14:paraId="3DDB536C" w14:textId="552A0B2D" w:rsidR="000D5A91" w:rsidRDefault="007C0773" w:rsidP="007C0773">
      <w:r>
        <w:br w:type="page"/>
      </w:r>
    </w:p>
    <w:bookmarkStart w:id="0" w:name="_w3ul0eik72qr" w:colFirst="0" w:colLast="0" w:displacedByCustomXml="next"/>
    <w:bookmarkEnd w:id="0" w:displacedByCustomXml="next"/>
    <w:sdt>
      <w:sdtPr>
        <w:rPr>
          <w:rFonts w:asciiTheme="minorHAnsi" w:eastAsiaTheme="minorEastAsia" w:hAnsiTheme="minorHAnsi" w:cstheme="minorBidi"/>
          <w:b w:val="0"/>
          <w:szCs w:val="24"/>
        </w:rPr>
        <w:id w:val="1803337569"/>
        <w:docPartObj>
          <w:docPartGallery w:val="Table of Contents"/>
          <w:docPartUnique/>
        </w:docPartObj>
      </w:sdtPr>
      <w:sdtEndPr>
        <w:rPr>
          <w:bCs/>
          <w:noProof/>
        </w:rPr>
      </w:sdtEndPr>
      <w:sdtContent>
        <w:p w14:paraId="1B1FF5B9" w14:textId="0EFDB2BA" w:rsidR="006E6CEA" w:rsidRDefault="006E6CEA">
          <w:pPr>
            <w:pStyle w:val="TOCHeading"/>
          </w:pPr>
          <w:r>
            <w:t>Contents</w:t>
          </w:r>
        </w:p>
        <w:p w14:paraId="51C29CF3" w14:textId="1B70DAD1" w:rsidR="00E1016A" w:rsidRDefault="006E6CEA">
          <w:pPr>
            <w:pStyle w:val="TOC1"/>
            <w:tabs>
              <w:tab w:val="right" w:leader="dot" w:pos="9350"/>
            </w:tabs>
            <w:rPr>
              <w:noProof/>
              <w:kern w:val="0"/>
              <w:sz w:val="22"/>
              <w:szCs w:val="22"/>
              <w:lang w:eastAsia="en-US"/>
            </w:rPr>
          </w:pPr>
          <w:r>
            <w:rPr>
              <w:b/>
              <w:bCs/>
              <w:noProof/>
            </w:rPr>
            <w:fldChar w:fldCharType="begin"/>
          </w:r>
          <w:r>
            <w:rPr>
              <w:b/>
              <w:bCs/>
              <w:noProof/>
            </w:rPr>
            <w:instrText xml:space="preserve"> TOC \o "1-3" \h \z \u </w:instrText>
          </w:r>
          <w:r>
            <w:rPr>
              <w:b/>
              <w:bCs/>
              <w:noProof/>
            </w:rPr>
            <w:fldChar w:fldCharType="separate"/>
          </w:r>
          <w:bookmarkStart w:id="1" w:name="_GoBack"/>
          <w:bookmarkEnd w:id="1"/>
          <w:r w:rsidR="00E1016A" w:rsidRPr="004E781B">
            <w:rPr>
              <w:rStyle w:val="Hyperlink"/>
              <w:noProof/>
            </w:rPr>
            <w:fldChar w:fldCharType="begin"/>
          </w:r>
          <w:r w:rsidR="00E1016A" w:rsidRPr="004E781B">
            <w:rPr>
              <w:rStyle w:val="Hyperlink"/>
              <w:noProof/>
            </w:rPr>
            <w:instrText xml:space="preserve"> </w:instrText>
          </w:r>
          <w:r w:rsidR="00E1016A">
            <w:rPr>
              <w:noProof/>
            </w:rPr>
            <w:instrText>HYPERLINK \l "_Toc518237278"</w:instrText>
          </w:r>
          <w:r w:rsidR="00E1016A" w:rsidRPr="004E781B">
            <w:rPr>
              <w:rStyle w:val="Hyperlink"/>
              <w:noProof/>
            </w:rPr>
            <w:instrText xml:space="preserve"> </w:instrText>
          </w:r>
          <w:r w:rsidR="00E1016A" w:rsidRPr="004E781B">
            <w:rPr>
              <w:rStyle w:val="Hyperlink"/>
              <w:noProof/>
            </w:rPr>
          </w:r>
          <w:r w:rsidR="00E1016A" w:rsidRPr="004E781B">
            <w:rPr>
              <w:rStyle w:val="Hyperlink"/>
              <w:noProof/>
            </w:rPr>
            <w:fldChar w:fldCharType="separate"/>
          </w:r>
          <w:r w:rsidR="00E1016A" w:rsidRPr="004E781B">
            <w:rPr>
              <w:rStyle w:val="Hyperlink"/>
              <w:noProof/>
            </w:rPr>
            <w:t>Introduction</w:t>
          </w:r>
          <w:r w:rsidR="00E1016A">
            <w:rPr>
              <w:noProof/>
              <w:webHidden/>
            </w:rPr>
            <w:tab/>
          </w:r>
          <w:r w:rsidR="00E1016A">
            <w:rPr>
              <w:noProof/>
              <w:webHidden/>
            </w:rPr>
            <w:fldChar w:fldCharType="begin"/>
          </w:r>
          <w:r w:rsidR="00E1016A">
            <w:rPr>
              <w:noProof/>
              <w:webHidden/>
            </w:rPr>
            <w:instrText xml:space="preserve"> PAGEREF _Toc518237278 \h </w:instrText>
          </w:r>
          <w:r w:rsidR="00E1016A">
            <w:rPr>
              <w:noProof/>
              <w:webHidden/>
            </w:rPr>
          </w:r>
          <w:r w:rsidR="00E1016A">
            <w:rPr>
              <w:noProof/>
              <w:webHidden/>
            </w:rPr>
            <w:fldChar w:fldCharType="separate"/>
          </w:r>
          <w:r w:rsidR="00E1016A">
            <w:rPr>
              <w:noProof/>
              <w:webHidden/>
            </w:rPr>
            <w:t>4</w:t>
          </w:r>
          <w:r w:rsidR="00E1016A">
            <w:rPr>
              <w:noProof/>
              <w:webHidden/>
            </w:rPr>
            <w:fldChar w:fldCharType="end"/>
          </w:r>
          <w:r w:rsidR="00E1016A" w:rsidRPr="004E781B">
            <w:rPr>
              <w:rStyle w:val="Hyperlink"/>
              <w:noProof/>
            </w:rPr>
            <w:fldChar w:fldCharType="end"/>
          </w:r>
        </w:p>
        <w:p w14:paraId="320BEB66" w14:textId="135971EE" w:rsidR="00E1016A" w:rsidRDefault="00E1016A">
          <w:pPr>
            <w:pStyle w:val="TOC2"/>
            <w:tabs>
              <w:tab w:val="right" w:leader="dot" w:pos="9350"/>
            </w:tabs>
            <w:rPr>
              <w:noProof/>
              <w:kern w:val="0"/>
              <w:sz w:val="22"/>
              <w:szCs w:val="22"/>
              <w:lang w:eastAsia="en-US"/>
            </w:rPr>
          </w:pPr>
          <w:hyperlink w:anchor="_Toc518237279" w:history="1">
            <w:r w:rsidRPr="004E781B">
              <w:rPr>
                <w:rStyle w:val="Hyperlink"/>
                <w:noProof/>
              </w:rPr>
              <w:t>Background</w:t>
            </w:r>
            <w:r>
              <w:rPr>
                <w:noProof/>
                <w:webHidden/>
              </w:rPr>
              <w:tab/>
            </w:r>
            <w:r>
              <w:rPr>
                <w:noProof/>
                <w:webHidden/>
              </w:rPr>
              <w:fldChar w:fldCharType="begin"/>
            </w:r>
            <w:r>
              <w:rPr>
                <w:noProof/>
                <w:webHidden/>
              </w:rPr>
              <w:instrText xml:space="preserve"> PAGEREF _Toc518237279 \h </w:instrText>
            </w:r>
            <w:r>
              <w:rPr>
                <w:noProof/>
                <w:webHidden/>
              </w:rPr>
            </w:r>
            <w:r>
              <w:rPr>
                <w:noProof/>
                <w:webHidden/>
              </w:rPr>
              <w:fldChar w:fldCharType="separate"/>
            </w:r>
            <w:r>
              <w:rPr>
                <w:noProof/>
                <w:webHidden/>
              </w:rPr>
              <w:t>4</w:t>
            </w:r>
            <w:r>
              <w:rPr>
                <w:noProof/>
                <w:webHidden/>
              </w:rPr>
              <w:fldChar w:fldCharType="end"/>
            </w:r>
          </w:hyperlink>
        </w:p>
        <w:p w14:paraId="0E5268B9" w14:textId="7AE7EB54" w:rsidR="00E1016A" w:rsidRDefault="00E1016A">
          <w:pPr>
            <w:pStyle w:val="TOC2"/>
            <w:tabs>
              <w:tab w:val="right" w:leader="dot" w:pos="9350"/>
            </w:tabs>
            <w:rPr>
              <w:noProof/>
              <w:kern w:val="0"/>
              <w:sz w:val="22"/>
              <w:szCs w:val="22"/>
              <w:lang w:eastAsia="en-US"/>
            </w:rPr>
          </w:pPr>
          <w:hyperlink w:anchor="_Toc518237280" w:history="1">
            <w:r w:rsidRPr="004E781B">
              <w:rPr>
                <w:rStyle w:val="Hyperlink"/>
                <w:noProof/>
              </w:rPr>
              <w:t>Problem Statement</w:t>
            </w:r>
            <w:r>
              <w:rPr>
                <w:noProof/>
                <w:webHidden/>
              </w:rPr>
              <w:tab/>
            </w:r>
            <w:r>
              <w:rPr>
                <w:noProof/>
                <w:webHidden/>
              </w:rPr>
              <w:fldChar w:fldCharType="begin"/>
            </w:r>
            <w:r>
              <w:rPr>
                <w:noProof/>
                <w:webHidden/>
              </w:rPr>
              <w:instrText xml:space="preserve"> PAGEREF _Toc518237280 \h </w:instrText>
            </w:r>
            <w:r>
              <w:rPr>
                <w:noProof/>
                <w:webHidden/>
              </w:rPr>
            </w:r>
            <w:r>
              <w:rPr>
                <w:noProof/>
                <w:webHidden/>
              </w:rPr>
              <w:fldChar w:fldCharType="separate"/>
            </w:r>
            <w:r>
              <w:rPr>
                <w:noProof/>
                <w:webHidden/>
              </w:rPr>
              <w:t>4</w:t>
            </w:r>
            <w:r>
              <w:rPr>
                <w:noProof/>
                <w:webHidden/>
              </w:rPr>
              <w:fldChar w:fldCharType="end"/>
            </w:r>
          </w:hyperlink>
        </w:p>
        <w:p w14:paraId="0A882B52" w14:textId="2A3BF0AF" w:rsidR="00E1016A" w:rsidRDefault="00E1016A">
          <w:pPr>
            <w:pStyle w:val="TOC2"/>
            <w:tabs>
              <w:tab w:val="right" w:leader="dot" w:pos="9350"/>
            </w:tabs>
            <w:rPr>
              <w:noProof/>
              <w:kern w:val="0"/>
              <w:sz w:val="22"/>
              <w:szCs w:val="22"/>
              <w:lang w:eastAsia="en-US"/>
            </w:rPr>
          </w:pPr>
          <w:hyperlink w:anchor="_Toc518237281" w:history="1">
            <w:r w:rsidRPr="004E781B">
              <w:rPr>
                <w:rStyle w:val="Hyperlink"/>
                <w:noProof/>
              </w:rPr>
              <w:t>Audience</w:t>
            </w:r>
            <w:r>
              <w:rPr>
                <w:noProof/>
                <w:webHidden/>
              </w:rPr>
              <w:tab/>
            </w:r>
            <w:r>
              <w:rPr>
                <w:noProof/>
                <w:webHidden/>
              </w:rPr>
              <w:fldChar w:fldCharType="begin"/>
            </w:r>
            <w:r>
              <w:rPr>
                <w:noProof/>
                <w:webHidden/>
              </w:rPr>
              <w:instrText xml:space="preserve"> PAGEREF _Toc518237281 \h </w:instrText>
            </w:r>
            <w:r>
              <w:rPr>
                <w:noProof/>
                <w:webHidden/>
              </w:rPr>
            </w:r>
            <w:r>
              <w:rPr>
                <w:noProof/>
                <w:webHidden/>
              </w:rPr>
              <w:fldChar w:fldCharType="separate"/>
            </w:r>
            <w:r>
              <w:rPr>
                <w:noProof/>
                <w:webHidden/>
              </w:rPr>
              <w:t>5</w:t>
            </w:r>
            <w:r>
              <w:rPr>
                <w:noProof/>
                <w:webHidden/>
              </w:rPr>
              <w:fldChar w:fldCharType="end"/>
            </w:r>
          </w:hyperlink>
        </w:p>
        <w:p w14:paraId="24F29F6A" w14:textId="0CBDF5C5" w:rsidR="00E1016A" w:rsidRDefault="00E1016A">
          <w:pPr>
            <w:pStyle w:val="TOC1"/>
            <w:tabs>
              <w:tab w:val="right" w:leader="dot" w:pos="9350"/>
            </w:tabs>
            <w:rPr>
              <w:noProof/>
              <w:kern w:val="0"/>
              <w:sz w:val="22"/>
              <w:szCs w:val="22"/>
              <w:lang w:eastAsia="en-US"/>
            </w:rPr>
          </w:pPr>
          <w:hyperlink w:anchor="_Toc518237282" w:history="1">
            <w:r w:rsidRPr="004E781B">
              <w:rPr>
                <w:rStyle w:val="Hyperlink"/>
                <w:noProof/>
              </w:rPr>
              <w:t>Systems Requirements</w:t>
            </w:r>
            <w:r>
              <w:rPr>
                <w:noProof/>
                <w:webHidden/>
              </w:rPr>
              <w:tab/>
            </w:r>
            <w:r>
              <w:rPr>
                <w:noProof/>
                <w:webHidden/>
              </w:rPr>
              <w:fldChar w:fldCharType="begin"/>
            </w:r>
            <w:r>
              <w:rPr>
                <w:noProof/>
                <w:webHidden/>
              </w:rPr>
              <w:instrText xml:space="preserve"> PAGEREF _Toc518237282 \h </w:instrText>
            </w:r>
            <w:r>
              <w:rPr>
                <w:noProof/>
                <w:webHidden/>
              </w:rPr>
            </w:r>
            <w:r>
              <w:rPr>
                <w:noProof/>
                <w:webHidden/>
              </w:rPr>
              <w:fldChar w:fldCharType="separate"/>
            </w:r>
            <w:r>
              <w:rPr>
                <w:noProof/>
                <w:webHidden/>
              </w:rPr>
              <w:t>5</w:t>
            </w:r>
            <w:r>
              <w:rPr>
                <w:noProof/>
                <w:webHidden/>
              </w:rPr>
              <w:fldChar w:fldCharType="end"/>
            </w:r>
          </w:hyperlink>
        </w:p>
        <w:p w14:paraId="0ADA68F2" w14:textId="74E54F7C" w:rsidR="00E1016A" w:rsidRDefault="00E1016A">
          <w:pPr>
            <w:pStyle w:val="TOC2"/>
            <w:tabs>
              <w:tab w:val="right" w:leader="dot" w:pos="9350"/>
            </w:tabs>
            <w:rPr>
              <w:noProof/>
              <w:kern w:val="0"/>
              <w:sz w:val="22"/>
              <w:szCs w:val="22"/>
              <w:lang w:eastAsia="en-US"/>
            </w:rPr>
          </w:pPr>
          <w:hyperlink w:anchor="_Toc518237283" w:history="1">
            <w:r w:rsidRPr="004E781B">
              <w:rPr>
                <w:rStyle w:val="Hyperlink"/>
                <w:noProof/>
              </w:rPr>
              <w:t>Requirements Models</w:t>
            </w:r>
            <w:r>
              <w:rPr>
                <w:noProof/>
                <w:webHidden/>
              </w:rPr>
              <w:tab/>
            </w:r>
            <w:r>
              <w:rPr>
                <w:noProof/>
                <w:webHidden/>
              </w:rPr>
              <w:fldChar w:fldCharType="begin"/>
            </w:r>
            <w:r>
              <w:rPr>
                <w:noProof/>
                <w:webHidden/>
              </w:rPr>
              <w:instrText xml:space="preserve"> PAGEREF _Toc518237283 \h </w:instrText>
            </w:r>
            <w:r>
              <w:rPr>
                <w:noProof/>
                <w:webHidden/>
              </w:rPr>
            </w:r>
            <w:r>
              <w:rPr>
                <w:noProof/>
                <w:webHidden/>
              </w:rPr>
              <w:fldChar w:fldCharType="separate"/>
            </w:r>
            <w:r>
              <w:rPr>
                <w:noProof/>
                <w:webHidden/>
              </w:rPr>
              <w:t>5</w:t>
            </w:r>
            <w:r>
              <w:rPr>
                <w:noProof/>
                <w:webHidden/>
              </w:rPr>
              <w:fldChar w:fldCharType="end"/>
            </w:r>
          </w:hyperlink>
        </w:p>
        <w:p w14:paraId="77F8D1AB" w14:textId="28625E15" w:rsidR="00E1016A" w:rsidRDefault="00E1016A">
          <w:pPr>
            <w:pStyle w:val="TOC3"/>
            <w:tabs>
              <w:tab w:val="right" w:leader="dot" w:pos="9350"/>
            </w:tabs>
            <w:rPr>
              <w:noProof/>
              <w:kern w:val="0"/>
              <w:sz w:val="22"/>
              <w:szCs w:val="22"/>
              <w:lang w:eastAsia="en-US"/>
            </w:rPr>
          </w:pPr>
          <w:hyperlink w:anchor="_Toc518237284" w:history="1">
            <w:r w:rsidRPr="004E781B">
              <w:rPr>
                <w:rStyle w:val="Hyperlink"/>
                <w:noProof/>
              </w:rPr>
              <w:t>Output</w:t>
            </w:r>
            <w:r>
              <w:rPr>
                <w:noProof/>
                <w:webHidden/>
              </w:rPr>
              <w:tab/>
            </w:r>
            <w:r>
              <w:rPr>
                <w:noProof/>
                <w:webHidden/>
              </w:rPr>
              <w:fldChar w:fldCharType="begin"/>
            </w:r>
            <w:r>
              <w:rPr>
                <w:noProof/>
                <w:webHidden/>
              </w:rPr>
              <w:instrText xml:space="preserve"> PAGEREF _Toc518237284 \h </w:instrText>
            </w:r>
            <w:r>
              <w:rPr>
                <w:noProof/>
                <w:webHidden/>
              </w:rPr>
            </w:r>
            <w:r>
              <w:rPr>
                <w:noProof/>
                <w:webHidden/>
              </w:rPr>
              <w:fldChar w:fldCharType="separate"/>
            </w:r>
            <w:r>
              <w:rPr>
                <w:noProof/>
                <w:webHidden/>
              </w:rPr>
              <w:t>5</w:t>
            </w:r>
            <w:r>
              <w:rPr>
                <w:noProof/>
                <w:webHidden/>
              </w:rPr>
              <w:fldChar w:fldCharType="end"/>
            </w:r>
          </w:hyperlink>
        </w:p>
        <w:p w14:paraId="1F909172" w14:textId="1A13D371" w:rsidR="00E1016A" w:rsidRDefault="00E1016A">
          <w:pPr>
            <w:pStyle w:val="TOC3"/>
            <w:tabs>
              <w:tab w:val="right" w:leader="dot" w:pos="9350"/>
            </w:tabs>
            <w:rPr>
              <w:noProof/>
              <w:kern w:val="0"/>
              <w:sz w:val="22"/>
              <w:szCs w:val="22"/>
              <w:lang w:eastAsia="en-US"/>
            </w:rPr>
          </w:pPr>
          <w:hyperlink w:anchor="_Toc518237285" w:history="1">
            <w:r w:rsidRPr="004E781B">
              <w:rPr>
                <w:rStyle w:val="Hyperlink"/>
                <w:noProof/>
              </w:rPr>
              <w:t>Input</w:t>
            </w:r>
            <w:r>
              <w:rPr>
                <w:noProof/>
                <w:webHidden/>
              </w:rPr>
              <w:tab/>
            </w:r>
            <w:r>
              <w:rPr>
                <w:noProof/>
                <w:webHidden/>
              </w:rPr>
              <w:fldChar w:fldCharType="begin"/>
            </w:r>
            <w:r>
              <w:rPr>
                <w:noProof/>
                <w:webHidden/>
              </w:rPr>
              <w:instrText xml:space="preserve"> PAGEREF _Toc518237285 \h </w:instrText>
            </w:r>
            <w:r>
              <w:rPr>
                <w:noProof/>
                <w:webHidden/>
              </w:rPr>
            </w:r>
            <w:r>
              <w:rPr>
                <w:noProof/>
                <w:webHidden/>
              </w:rPr>
              <w:fldChar w:fldCharType="separate"/>
            </w:r>
            <w:r>
              <w:rPr>
                <w:noProof/>
                <w:webHidden/>
              </w:rPr>
              <w:t>6</w:t>
            </w:r>
            <w:r>
              <w:rPr>
                <w:noProof/>
                <w:webHidden/>
              </w:rPr>
              <w:fldChar w:fldCharType="end"/>
            </w:r>
          </w:hyperlink>
        </w:p>
        <w:p w14:paraId="082893DD" w14:textId="3E528B7C" w:rsidR="00E1016A" w:rsidRDefault="00E1016A">
          <w:pPr>
            <w:pStyle w:val="TOC3"/>
            <w:tabs>
              <w:tab w:val="right" w:leader="dot" w:pos="9350"/>
            </w:tabs>
            <w:rPr>
              <w:noProof/>
              <w:kern w:val="0"/>
              <w:sz w:val="22"/>
              <w:szCs w:val="22"/>
              <w:lang w:eastAsia="en-US"/>
            </w:rPr>
          </w:pPr>
          <w:hyperlink w:anchor="_Toc518237286" w:history="1">
            <w:r w:rsidRPr="004E781B">
              <w:rPr>
                <w:rStyle w:val="Hyperlink"/>
                <w:noProof/>
              </w:rPr>
              <w:t>Process</w:t>
            </w:r>
            <w:r>
              <w:rPr>
                <w:noProof/>
                <w:webHidden/>
              </w:rPr>
              <w:tab/>
            </w:r>
            <w:r>
              <w:rPr>
                <w:noProof/>
                <w:webHidden/>
              </w:rPr>
              <w:fldChar w:fldCharType="begin"/>
            </w:r>
            <w:r>
              <w:rPr>
                <w:noProof/>
                <w:webHidden/>
              </w:rPr>
              <w:instrText xml:space="preserve"> PAGEREF _Toc518237286 \h </w:instrText>
            </w:r>
            <w:r>
              <w:rPr>
                <w:noProof/>
                <w:webHidden/>
              </w:rPr>
            </w:r>
            <w:r>
              <w:rPr>
                <w:noProof/>
                <w:webHidden/>
              </w:rPr>
              <w:fldChar w:fldCharType="separate"/>
            </w:r>
            <w:r>
              <w:rPr>
                <w:noProof/>
                <w:webHidden/>
              </w:rPr>
              <w:t>6</w:t>
            </w:r>
            <w:r>
              <w:rPr>
                <w:noProof/>
                <w:webHidden/>
              </w:rPr>
              <w:fldChar w:fldCharType="end"/>
            </w:r>
          </w:hyperlink>
        </w:p>
        <w:p w14:paraId="17BD49C6" w14:textId="06EE42BB" w:rsidR="00E1016A" w:rsidRDefault="00E1016A">
          <w:pPr>
            <w:pStyle w:val="TOC3"/>
            <w:tabs>
              <w:tab w:val="right" w:leader="dot" w:pos="9350"/>
            </w:tabs>
            <w:rPr>
              <w:noProof/>
              <w:kern w:val="0"/>
              <w:sz w:val="22"/>
              <w:szCs w:val="22"/>
              <w:lang w:eastAsia="en-US"/>
            </w:rPr>
          </w:pPr>
          <w:hyperlink w:anchor="_Toc518237287" w:history="1">
            <w:r w:rsidRPr="004E781B">
              <w:rPr>
                <w:rStyle w:val="Hyperlink"/>
                <w:noProof/>
              </w:rPr>
              <w:t>Performance</w:t>
            </w:r>
            <w:r>
              <w:rPr>
                <w:noProof/>
                <w:webHidden/>
              </w:rPr>
              <w:tab/>
            </w:r>
            <w:r>
              <w:rPr>
                <w:noProof/>
                <w:webHidden/>
              </w:rPr>
              <w:fldChar w:fldCharType="begin"/>
            </w:r>
            <w:r>
              <w:rPr>
                <w:noProof/>
                <w:webHidden/>
              </w:rPr>
              <w:instrText xml:space="preserve"> PAGEREF _Toc518237287 \h </w:instrText>
            </w:r>
            <w:r>
              <w:rPr>
                <w:noProof/>
                <w:webHidden/>
              </w:rPr>
            </w:r>
            <w:r>
              <w:rPr>
                <w:noProof/>
                <w:webHidden/>
              </w:rPr>
              <w:fldChar w:fldCharType="separate"/>
            </w:r>
            <w:r>
              <w:rPr>
                <w:noProof/>
                <w:webHidden/>
              </w:rPr>
              <w:t>6</w:t>
            </w:r>
            <w:r>
              <w:rPr>
                <w:noProof/>
                <w:webHidden/>
              </w:rPr>
              <w:fldChar w:fldCharType="end"/>
            </w:r>
          </w:hyperlink>
        </w:p>
        <w:p w14:paraId="53C3E527" w14:textId="099A635C" w:rsidR="00E1016A" w:rsidRDefault="00E1016A">
          <w:pPr>
            <w:pStyle w:val="TOC3"/>
            <w:tabs>
              <w:tab w:val="right" w:leader="dot" w:pos="9350"/>
            </w:tabs>
            <w:rPr>
              <w:noProof/>
              <w:kern w:val="0"/>
              <w:sz w:val="22"/>
              <w:szCs w:val="22"/>
              <w:lang w:eastAsia="en-US"/>
            </w:rPr>
          </w:pPr>
          <w:hyperlink w:anchor="_Toc518237288" w:history="1">
            <w:r w:rsidRPr="004E781B">
              <w:rPr>
                <w:rStyle w:val="Hyperlink"/>
                <w:noProof/>
              </w:rPr>
              <w:t>Control</w:t>
            </w:r>
            <w:r>
              <w:rPr>
                <w:noProof/>
                <w:webHidden/>
              </w:rPr>
              <w:tab/>
            </w:r>
            <w:r>
              <w:rPr>
                <w:noProof/>
                <w:webHidden/>
              </w:rPr>
              <w:fldChar w:fldCharType="begin"/>
            </w:r>
            <w:r>
              <w:rPr>
                <w:noProof/>
                <w:webHidden/>
              </w:rPr>
              <w:instrText xml:space="preserve"> PAGEREF _Toc518237288 \h </w:instrText>
            </w:r>
            <w:r>
              <w:rPr>
                <w:noProof/>
                <w:webHidden/>
              </w:rPr>
            </w:r>
            <w:r>
              <w:rPr>
                <w:noProof/>
                <w:webHidden/>
              </w:rPr>
              <w:fldChar w:fldCharType="separate"/>
            </w:r>
            <w:r>
              <w:rPr>
                <w:noProof/>
                <w:webHidden/>
              </w:rPr>
              <w:t>7</w:t>
            </w:r>
            <w:r>
              <w:rPr>
                <w:noProof/>
                <w:webHidden/>
              </w:rPr>
              <w:fldChar w:fldCharType="end"/>
            </w:r>
          </w:hyperlink>
        </w:p>
        <w:p w14:paraId="1D3AFA2A" w14:textId="34CEAB76" w:rsidR="00E1016A" w:rsidRDefault="00E1016A">
          <w:pPr>
            <w:pStyle w:val="TOC2"/>
            <w:tabs>
              <w:tab w:val="right" w:leader="dot" w:pos="9350"/>
            </w:tabs>
            <w:rPr>
              <w:noProof/>
              <w:kern w:val="0"/>
              <w:sz w:val="22"/>
              <w:szCs w:val="22"/>
              <w:lang w:eastAsia="en-US"/>
            </w:rPr>
          </w:pPr>
          <w:hyperlink w:anchor="_Toc518237289" w:history="1">
            <w:r w:rsidRPr="004E781B">
              <w:rPr>
                <w:rStyle w:val="Hyperlink"/>
                <w:noProof/>
              </w:rPr>
              <w:t>Data Process Model</w:t>
            </w:r>
            <w:r>
              <w:rPr>
                <w:noProof/>
                <w:webHidden/>
              </w:rPr>
              <w:tab/>
            </w:r>
            <w:r>
              <w:rPr>
                <w:noProof/>
                <w:webHidden/>
              </w:rPr>
              <w:fldChar w:fldCharType="begin"/>
            </w:r>
            <w:r>
              <w:rPr>
                <w:noProof/>
                <w:webHidden/>
              </w:rPr>
              <w:instrText xml:space="preserve"> PAGEREF _Toc518237289 \h </w:instrText>
            </w:r>
            <w:r>
              <w:rPr>
                <w:noProof/>
                <w:webHidden/>
              </w:rPr>
            </w:r>
            <w:r>
              <w:rPr>
                <w:noProof/>
                <w:webHidden/>
              </w:rPr>
              <w:fldChar w:fldCharType="separate"/>
            </w:r>
            <w:r>
              <w:rPr>
                <w:noProof/>
                <w:webHidden/>
              </w:rPr>
              <w:t>8</w:t>
            </w:r>
            <w:r>
              <w:rPr>
                <w:noProof/>
                <w:webHidden/>
              </w:rPr>
              <w:fldChar w:fldCharType="end"/>
            </w:r>
          </w:hyperlink>
        </w:p>
        <w:p w14:paraId="7A9BCD6F" w14:textId="4930AEF2" w:rsidR="00E1016A" w:rsidRDefault="00E1016A">
          <w:pPr>
            <w:pStyle w:val="TOC2"/>
            <w:tabs>
              <w:tab w:val="right" w:leader="dot" w:pos="9350"/>
            </w:tabs>
            <w:rPr>
              <w:noProof/>
              <w:kern w:val="0"/>
              <w:sz w:val="22"/>
              <w:szCs w:val="22"/>
              <w:lang w:eastAsia="en-US"/>
            </w:rPr>
          </w:pPr>
          <w:hyperlink w:anchor="_Toc518237290" w:history="1">
            <w:r w:rsidRPr="004E781B">
              <w:rPr>
                <w:rStyle w:val="Hyperlink"/>
                <w:noProof/>
              </w:rPr>
              <w:t>Data Flow Diagram</w:t>
            </w:r>
            <w:r>
              <w:rPr>
                <w:noProof/>
                <w:webHidden/>
              </w:rPr>
              <w:tab/>
            </w:r>
            <w:r>
              <w:rPr>
                <w:noProof/>
                <w:webHidden/>
              </w:rPr>
              <w:fldChar w:fldCharType="begin"/>
            </w:r>
            <w:r>
              <w:rPr>
                <w:noProof/>
                <w:webHidden/>
              </w:rPr>
              <w:instrText xml:space="preserve"> PAGEREF _Toc518237290 \h </w:instrText>
            </w:r>
            <w:r>
              <w:rPr>
                <w:noProof/>
                <w:webHidden/>
              </w:rPr>
            </w:r>
            <w:r>
              <w:rPr>
                <w:noProof/>
                <w:webHidden/>
              </w:rPr>
              <w:fldChar w:fldCharType="separate"/>
            </w:r>
            <w:r>
              <w:rPr>
                <w:noProof/>
                <w:webHidden/>
              </w:rPr>
              <w:t>9</w:t>
            </w:r>
            <w:r>
              <w:rPr>
                <w:noProof/>
                <w:webHidden/>
              </w:rPr>
              <w:fldChar w:fldCharType="end"/>
            </w:r>
          </w:hyperlink>
        </w:p>
        <w:p w14:paraId="462513A9" w14:textId="0F0853EC" w:rsidR="00E1016A" w:rsidRDefault="00E1016A">
          <w:pPr>
            <w:pStyle w:val="TOC2"/>
            <w:tabs>
              <w:tab w:val="right" w:leader="dot" w:pos="9350"/>
            </w:tabs>
            <w:rPr>
              <w:noProof/>
              <w:kern w:val="0"/>
              <w:sz w:val="22"/>
              <w:szCs w:val="22"/>
              <w:lang w:eastAsia="en-US"/>
            </w:rPr>
          </w:pPr>
          <w:hyperlink w:anchor="_Toc518237291" w:history="1">
            <w:r w:rsidRPr="004E781B">
              <w:rPr>
                <w:rStyle w:val="Hyperlink"/>
                <w:noProof/>
              </w:rPr>
              <w:t>Data Dictionary</w:t>
            </w:r>
            <w:r>
              <w:rPr>
                <w:noProof/>
                <w:webHidden/>
              </w:rPr>
              <w:tab/>
            </w:r>
            <w:r>
              <w:rPr>
                <w:noProof/>
                <w:webHidden/>
              </w:rPr>
              <w:fldChar w:fldCharType="begin"/>
            </w:r>
            <w:r>
              <w:rPr>
                <w:noProof/>
                <w:webHidden/>
              </w:rPr>
              <w:instrText xml:space="preserve"> PAGEREF _Toc518237291 \h </w:instrText>
            </w:r>
            <w:r>
              <w:rPr>
                <w:noProof/>
                <w:webHidden/>
              </w:rPr>
            </w:r>
            <w:r>
              <w:rPr>
                <w:noProof/>
                <w:webHidden/>
              </w:rPr>
              <w:fldChar w:fldCharType="separate"/>
            </w:r>
            <w:r>
              <w:rPr>
                <w:noProof/>
                <w:webHidden/>
              </w:rPr>
              <w:t>10</w:t>
            </w:r>
            <w:r>
              <w:rPr>
                <w:noProof/>
                <w:webHidden/>
              </w:rPr>
              <w:fldChar w:fldCharType="end"/>
            </w:r>
          </w:hyperlink>
        </w:p>
        <w:p w14:paraId="17700972" w14:textId="06FD5EBC" w:rsidR="00E1016A" w:rsidRDefault="00E1016A">
          <w:pPr>
            <w:pStyle w:val="TOC2"/>
            <w:tabs>
              <w:tab w:val="right" w:leader="dot" w:pos="9350"/>
            </w:tabs>
            <w:rPr>
              <w:noProof/>
              <w:kern w:val="0"/>
              <w:sz w:val="22"/>
              <w:szCs w:val="22"/>
              <w:lang w:eastAsia="en-US"/>
            </w:rPr>
          </w:pPr>
          <w:hyperlink w:anchor="_Toc518237292" w:history="1">
            <w:r w:rsidRPr="004E781B">
              <w:rPr>
                <w:rStyle w:val="Hyperlink"/>
                <w:noProof/>
              </w:rPr>
              <w:t>Object Modelling</w:t>
            </w:r>
            <w:r>
              <w:rPr>
                <w:noProof/>
                <w:webHidden/>
              </w:rPr>
              <w:tab/>
            </w:r>
            <w:r>
              <w:rPr>
                <w:noProof/>
                <w:webHidden/>
              </w:rPr>
              <w:fldChar w:fldCharType="begin"/>
            </w:r>
            <w:r>
              <w:rPr>
                <w:noProof/>
                <w:webHidden/>
              </w:rPr>
              <w:instrText xml:space="preserve"> PAGEREF _Toc518237292 \h </w:instrText>
            </w:r>
            <w:r>
              <w:rPr>
                <w:noProof/>
                <w:webHidden/>
              </w:rPr>
            </w:r>
            <w:r>
              <w:rPr>
                <w:noProof/>
                <w:webHidden/>
              </w:rPr>
              <w:fldChar w:fldCharType="separate"/>
            </w:r>
            <w:r>
              <w:rPr>
                <w:noProof/>
                <w:webHidden/>
              </w:rPr>
              <w:t>13</w:t>
            </w:r>
            <w:r>
              <w:rPr>
                <w:noProof/>
                <w:webHidden/>
              </w:rPr>
              <w:fldChar w:fldCharType="end"/>
            </w:r>
          </w:hyperlink>
        </w:p>
        <w:p w14:paraId="40272618" w14:textId="680E932D" w:rsidR="00E1016A" w:rsidRDefault="00E1016A">
          <w:pPr>
            <w:pStyle w:val="TOC2"/>
            <w:tabs>
              <w:tab w:val="right" w:leader="dot" w:pos="9350"/>
            </w:tabs>
            <w:rPr>
              <w:noProof/>
              <w:kern w:val="0"/>
              <w:sz w:val="22"/>
              <w:szCs w:val="22"/>
              <w:lang w:eastAsia="en-US"/>
            </w:rPr>
          </w:pPr>
          <w:hyperlink w:anchor="_Toc518237293" w:history="1">
            <w:r w:rsidRPr="004E781B">
              <w:rPr>
                <w:rStyle w:val="Hyperlink"/>
                <w:noProof/>
              </w:rPr>
              <w:t>Use Cases and Actors</w:t>
            </w:r>
            <w:r>
              <w:rPr>
                <w:noProof/>
                <w:webHidden/>
              </w:rPr>
              <w:tab/>
            </w:r>
            <w:r>
              <w:rPr>
                <w:noProof/>
                <w:webHidden/>
              </w:rPr>
              <w:fldChar w:fldCharType="begin"/>
            </w:r>
            <w:r>
              <w:rPr>
                <w:noProof/>
                <w:webHidden/>
              </w:rPr>
              <w:instrText xml:space="preserve"> PAGEREF _Toc518237293 \h </w:instrText>
            </w:r>
            <w:r>
              <w:rPr>
                <w:noProof/>
                <w:webHidden/>
              </w:rPr>
            </w:r>
            <w:r>
              <w:rPr>
                <w:noProof/>
                <w:webHidden/>
              </w:rPr>
              <w:fldChar w:fldCharType="separate"/>
            </w:r>
            <w:r>
              <w:rPr>
                <w:noProof/>
                <w:webHidden/>
              </w:rPr>
              <w:t>14</w:t>
            </w:r>
            <w:r>
              <w:rPr>
                <w:noProof/>
                <w:webHidden/>
              </w:rPr>
              <w:fldChar w:fldCharType="end"/>
            </w:r>
          </w:hyperlink>
        </w:p>
        <w:p w14:paraId="38ED2BBA" w14:textId="3A385F60" w:rsidR="00E1016A" w:rsidRDefault="00E1016A">
          <w:pPr>
            <w:pStyle w:val="TOC2"/>
            <w:tabs>
              <w:tab w:val="right" w:leader="dot" w:pos="9350"/>
            </w:tabs>
            <w:rPr>
              <w:noProof/>
              <w:kern w:val="0"/>
              <w:sz w:val="22"/>
              <w:szCs w:val="22"/>
              <w:lang w:eastAsia="en-US"/>
            </w:rPr>
          </w:pPr>
          <w:hyperlink w:anchor="_Toc518237294" w:history="1">
            <w:r w:rsidRPr="004E781B">
              <w:rPr>
                <w:rStyle w:val="Hyperlink"/>
                <w:noProof/>
              </w:rPr>
              <w:t>Use Case Diagram</w:t>
            </w:r>
            <w:r>
              <w:rPr>
                <w:noProof/>
                <w:webHidden/>
              </w:rPr>
              <w:tab/>
            </w:r>
            <w:r>
              <w:rPr>
                <w:noProof/>
                <w:webHidden/>
              </w:rPr>
              <w:fldChar w:fldCharType="begin"/>
            </w:r>
            <w:r>
              <w:rPr>
                <w:noProof/>
                <w:webHidden/>
              </w:rPr>
              <w:instrText xml:space="preserve"> PAGEREF _Toc518237294 \h </w:instrText>
            </w:r>
            <w:r>
              <w:rPr>
                <w:noProof/>
                <w:webHidden/>
              </w:rPr>
            </w:r>
            <w:r>
              <w:rPr>
                <w:noProof/>
                <w:webHidden/>
              </w:rPr>
              <w:fldChar w:fldCharType="separate"/>
            </w:r>
            <w:r>
              <w:rPr>
                <w:noProof/>
                <w:webHidden/>
              </w:rPr>
              <w:t>15</w:t>
            </w:r>
            <w:r>
              <w:rPr>
                <w:noProof/>
                <w:webHidden/>
              </w:rPr>
              <w:fldChar w:fldCharType="end"/>
            </w:r>
          </w:hyperlink>
        </w:p>
        <w:p w14:paraId="7DB36392" w14:textId="19D0B58F" w:rsidR="00E1016A" w:rsidRDefault="00E1016A">
          <w:pPr>
            <w:pStyle w:val="TOC2"/>
            <w:tabs>
              <w:tab w:val="right" w:leader="dot" w:pos="9350"/>
            </w:tabs>
            <w:rPr>
              <w:noProof/>
              <w:kern w:val="0"/>
              <w:sz w:val="22"/>
              <w:szCs w:val="22"/>
              <w:lang w:eastAsia="en-US"/>
            </w:rPr>
          </w:pPr>
          <w:hyperlink w:anchor="_Toc518237295" w:history="1">
            <w:r w:rsidRPr="004E781B">
              <w:rPr>
                <w:rStyle w:val="Hyperlink"/>
                <w:noProof/>
              </w:rPr>
              <w:t>State Transition</w:t>
            </w:r>
            <w:r>
              <w:rPr>
                <w:noProof/>
                <w:webHidden/>
              </w:rPr>
              <w:tab/>
            </w:r>
            <w:r>
              <w:rPr>
                <w:noProof/>
                <w:webHidden/>
              </w:rPr>
              <w:fldChar w:fldCharType="begin"/>
            </w:r>
            <w:r>
              <w:rPr>
                <w:noProof/>
                <w:webHidden/>
              </w:rPr>
              <w:instrText xml:space="preserve"> PAGEREF _Toc518237295 \h </w:instrText>
            </w:r>
            <w:r>
              <w:rPr>
                <w:noProof/>
                <w:webHidden/>
              </w:rPr>
            </w:r>
            <w:r>
              <w:rPr>
                <w:noProof/>
                <w:webHidden/>
              </w:rPr>
              <w:fldChar w:fldCharType="separate"/>
            </w:r>
            <w:r>
              <w:rPr>
                <w:noProof/>
                <w:webHidden/>
              </w:rPr>
              <w:t>16</w:t>
            </w:r>
            <w:r>
              <w:rPr>
                <w:noProof/>
                <w:webHidden/>
              </w:rPr>
              <w:fldChar w:fldCharType="end"/>
            </w:r>
          </w:hyperlink>
        </w:p>
        <w:p w14:paraId="65FFD28B" w14:textId="227F83CA" w:rsidR="00E1016A" w:rsidRDefault="00E1016A">
          <w:pPr>
            <w:pStyle w:val="TOC1"/>
            <w:tabs>
              <w:tab w:val="right" w:leader="dot" w:pos="9350"/>
            </w:tabs>
            <w:rPr>
              <w:noProof/>
              <w:kern w:val="0"/>
              <w:sz w:val="22"/>
              <w:szCs w:val="22"/>
              <w:lang w:eastAsia="en-US"/>
            </w:rPr>
          </w:pPr>
          <w:hyperlink w:anchor="_Toc518237296" w:history="1">
            <w:r w:rsidRPr="004E781B">
              <w:rPr>
                <w:rStyle w:val="Hyperlink"/>
                <w:noProof/>
              </w:rPr>
              <w:t>Systems Design</w:t>
            </w:r>
            <w:r>
              <w:rPr>
                <w:noProof/>
                <w:webHidden/>
              </w:rPr>
              <w:tab/>
            </w:r>
            <w:r>
              <w:rPr>
                <w:noProof/>
                <w:webHidden/>
              </w:rPr>
              <w:fldChar w:fldCharType="begin"/>
            </w:r>
            <w:r>
              <w:rPr>
                <w:noProof/>
                <w:webHidden/>
              </w:rPr>
              <w:instrText xml:space="preserve"> PAGEREF _Toc518237296 \h </w:instrText>
            </w:r>
            <w:r>
              <w:rPr>
                <w:noProof/>
                <w:webHidden/>
              </w:rPr>
            </w:r>
            <w:r>
              <w:rPr>
                <w:noProof/>
                <w:webHidden/>
              </w:rPr>
              <w:fldChar w:fldCharType="separate"/>
            </w:r>
            <w:r>
              <w:rPr>
                <w:noProof/>
                <w:webHidden/>
              </w:rPr>
              <w:t>17</w:t>
            </w:r>
            <w:r>
              <w:rPr>
                <w:noProof/>
                <w:webHidden/>
              </w:rPr>
              <w:fldChar w:fldCharType="end"/>
            </w:r>
          </w:hyperlink>
        </w:p>
        <w:p w14:paraId="223D1E1A" w14:textId="4217AB41" w:rsidR="00E1016A" w:rsidRDefault="00E1016A">
          <w:pPr>
            <w:pStyle w:val="TOC2"/>
            <w:tabs>
              <w:tab w:val="right" w:leader="dot" w:pos="9350"/>
            </w:tabs>
            <w:rPr>
              <w:noProof/>
              <w:kern w:val="0"/>
              <w:sz w:val="22"/>
              <w:szCs w:val="22"/>
              <w:lang w:eastAsia="en-US"/>
            </w:rPr>
          </w:pPr>
          <w:hyperlink w:anchor="_Toc518237297" w:history="1">
            <w:r w:rsidRPr="004E781B">
              <w:rPr>
                <w:rStyle w:val="Hyperlink"/>
                <w:noProof/>
              </w:rPr>
              <w:t>Specification</w:t>
            </w:r>
            <w:r>
              <w:rPr>
                <w:noProof/>
                <w:webHidden/>
              </w:rPr>
              <w:tab/>
            </w:r>
            <w:r>
              <w:rPr>
                <w:noProof/>
                <w:webHidden/>
              </w:rPr>
              <w:fldChar w:fldCharType="begin"/>
            </w:r>
            <w:r>
              <w:rPr>
                <w:noProof/>
                <w:webHidden/>
              </w:rPr>
              <w:instrText xml:space="preserve"> PAGEREF _Toc518237297 \h </w:instrText>
            </w:r>
            <w:r>
              <w:rPr>
                <w:noProof/>
                <w:webHidden/>
              </w:rPr>
            </w:r>
            <w:r>
              <w:rPr>
                <w:noProof/>
                <w:webHidden/>
              </w:rPr>
              <w:fldChar w:fldCharType="separate"/>
            </w:r>
            <w:r>
              <w:rPr>
                <w:noProof/>
                <w:webHidden/>
              </w:rPr>
              <w:t>17</w:t>
            </w:r>
            <w:r>
              <w:rPr>
                <w:noProof/>
                <w:webHidden/>
              </w:rPr>
              <w:fldChar w:fldCharType="end"/>
            </w:r>
          </w:hyperlink>
        </w:p>
        <w:p w14:paraId="1DB88BBC" w14:textId="22F3AED6" w:rsidR="00E1016A" w:rsidRDefault="00E1016A">
          <w:pPr>
            <w:pStyle w:val="TOC3"/>
            <w:tabs>
              <w:tab w:val="right" w:leader="dot" w:pos="9350"/>
            </w:tabs>
            <w:rPr>
              <w:noProof/>
              <w:kern w:val="0"/>
              <w:sz w:val="22"/>
              <w:szCs w:val="22"/>
              <w:lang w:eastAsia="en-US"/>
            </w:rPr>
          </w:pPr>
          <w:hyperlink w:anchor="_Toc518237298" w:history="1">
            <w:r w:rsidRPr="004E781B">
              <w:rPr>
                <w:rStyle w:val="Hyperlink"/>
                <w:noProof/>
              </w:rPr>
              <w:t>Requirements Models</w:t>
            </w:r>
            <w:r>
              <w:rPr>
                <w:noProof/>
                <w:webHidden/>
              </w:rPr>
              <w:tab/>
            </w:r>
            <w:r>
              <w:rPr>
                <w:noProof/>
                <w:webHidden/>
              </w:rPr>
              <w:fldChar w:fldCharType="begin"/>
            </w:r>
            <w:r>
              <w:rPr>
                <w:noProof/>
                <w:webHidden/>
              </w:rPr>
              <w:instrText xml:space="preserve"> PAGEREF _Toc518237298 \h </w:instrText>
            </w:r>
            <w:r>
              <w:rPr>
                <w:noProof/>
                <w:webHidden/>
              </w:rPr>
            </w:r>
            <w:r>
              <w:rPr>
                <w:noProof/>
                <w:webHidden/>
              </w:rPr>
              <w:fldChar w:fldCharType="separate"/>
            </w:r>
            <w:r>
              <w:rPr>
                <w:noProof/>
                <w:webHidden/>
              </w:rPr>
              <w:t>20</w:t>
            </w:r>
            <w:r>
              <w:rPr>
                <w:noProof/>
                <w:webHidden/>
              </w:rPr>
              <w:fldChar w:fldCharType="end"/>
            </w:r>
          </w:hyperlink>
        </w:p>
        <w:p w14:paraId="4BD57F4B" w14:textId="75D225FC" w:rsidR="00E1016A" w:rsidRDefault="00E1016A">
          <w:pPr>
            <w:pStyle w:val="TOC2"/>
            <w:tabs>
              <w:tab w:val="right" w:leader="dot" w:pos="9350"/>
            </w:tabs>
            <w:rPr>
              <w:noProof/>
              <w:kern w:val="0"/>
              <w:sz w:val="22"/>
              <w:szCs w:val="22"/>
              <w:lang w:eastAsia="en-US"/>
            </w:rPr>
          </w:pPr>
          <w:hyperlink w:anchor="_Toc518237299" w:history="1">
            <w:r w:rsidRPr="004E781B">
              <w:rPr>
                <w:rStyle w:val="Hyperlink"/>
                <w:noProof/>
              </w:rPr>
              <w:t>Data Design</w:t>
            </w:r>
            <w:r>
              <w:rPr>
                <w:noProof/>
                <w:webHidden/>
              </w:rPr>
              <w:tab/>
            </w:r>
            <w:r>
              <w:rPr>
                <w:noProof/>
                <w:webHidden/>
              </w:rPr>
              <w:fldChar w:fldCharType="begin"/>
            </w:r>
            <w:r>
              <w:rPr>
                <w:noProof/>
                <w:webHidden/>
              </w:rPr>
              <w:instrText xml:space="preserve"> PAGEREF _Toc518237299 \h </w:instrText>
            </w:r>
            <w:r>
              <w:rPr>
                <w:noProof/>
                <w:webHidden/>
              </w:rPr>
            </w:r>
            <w:r>
              <w:rPr>
                <w:noProof/>
                <w:webHidden/>
              </w:rPr>
              <w:fldChar w:fldCharType="separate"/>
            </w:r>
            <w:r>
              <w:rPr>
                <w:noProof/>
                <w:webHidden/>
              </w:rPr>
              <w:t>22</w:t>
            </w:r>
            <w:r>
              <w:rPr>
                <w:noProof/>
                <w:webHidden/>
              </w:rPr>
              <w:fldChar w:fldCharType="end"/>
            </w:r>
          </w:hyperlink>
        </w:p>
        <w:p w14:paraId="58812B79" w14:textId="50867B0D" w:rsidR="00E1016A" w:rsidRDefault="00E1016A">
          <w:pPr>
            <w:pStyle w:val="TOC3"/>
            <w:tabs>
              <w:tab w:val="right" w:leader="dot" w:pos="9350"/>
            </w:tabs>
            <w:rPr>
              <w:noProof/>
              <w:kern w:val="0"/>
              <w:sz w:val="22"/>
              <w:szCs w:val="22"/>
              <w:lang w:eastAsia="en-US"/>
            </w:rPr>
          </w:pPr>
          <w:hyperlink w:anchor="_Toc518237300" w:history="1">
            <w:r w:rsidRPr="004E781B">
              <w:rPr>
                <w:rStyle w:val="Hyperlink"/>
                <w:noProof/>
              </w:rPr>
              <w:t>Logical Data Model</w:t>
            </w:r>
            <w:r>
              <w:rPr>
                <w:noProof/>
                <w:webHidden/>
              </w:rPr>
              <w:tab/>
            </w:r>
            <w:r>
              <w:rPr>
                <w:noProof/>
                <w:webHidden/>
              </w:rPr>
              <w:fldChar w:fldCharType="begin"/>
            </w:r>
            <w:r>
              <w:rPr>
                <w:noProof/>
                <w:webHidden/>
              </w:rPr>
              <w:instrText xml:space="preserve"> PAGEREF _Toc518237300 \h </w:instrText>
            </w:r>
            <w:r>
              <w:rPr>
                <w:noProof/>
                <w:webHidden/>
              </w:rPr>
            </w:r>
            <w:r>
              <w:rPr>
                <w:noProof/>
                <w:webHidden/>
              </w:rPr>
              <w:fldChar w:fldCharType="separate"/>
            </w:r>
            <w:r>
              <w:rPr>
                <w:noProof/>
                <w:webHidden/>
              </w:rPr>
              <w:t>23</w:t>
            </w:r>
            <w:r>
              <w:rPr>
                <w:noProof/>
                <w:webHidden/>
              </w:rPr>
              <w:fldChar w:fldCharType="end"/>
            </w:r>
          </w:hyperlink>
        </w:p>
        <w:p w14:paraId="6E6DA8E1" w14:textId="2557E7B1" w:rsidR="00E1016A" w:rsidRDefault="00E1016A">
          <w:pPr>
            <w:pStyle w:val="TOC3"/>
            <w:tabs>
              <w:tab w:val="right" w:leader="dot" w:pos="9350"/>
            </w:tabs>
            <w:rPr>
              <w:noProof/>
              <w:kern w:val="0"/>
              <w:sz w:val="22"/>
              <w:szCs w:val="22"/>
              <w:lang w:eastAsia="en-US"/>
            </w:rPr>
          </w:pPr>
          <w:hyperlink w:anchor="_Toc518237301" w:history="1">
            <w:r w:rsidRPr="004E781B">
              <w:rPr>
                <w:rStyle w:val="Hyperlink"/>
                <w:noProof/>
              </w:rPr>
              <w:t>Data Flow Diagram</w:t>
            </w:r>
            <w:r>
              <w:rPr>
                <w:noProof/>
                <w:webHidden/>
              </w:rPr>
              <w:tab/>
            </w:r>
            <w:r>
              <w:rPr>
                <w:noProof/>
                <w:webHidden/>
              </w:rPr>
              <w:fldChar w:fldCharType="begin"/>
            </w:r>
            <w:r>
              <w:rPr>
                <w:noProof/>
                <w:webHidden/>
              </w:rPr>
              <w:instrText xml:space="preserve"> PAGEREF _Toc518237301 \h </w:instrText>
            </w:r>
            <w:r>
              <w:rPr>
                <w:noProof/>
                <w:webHidden/>
              </w:rPr>
            </w:r>
            <w:r>
              <w:rPr>
                <w:noProof/>
                <w:webHidden/>
              </w:rPr>
              <w:fldChar w:fldCharType="separate"/>
            </w:r>
            <w:r>
              <w:rPr>
                <w:noProof/>
                <w:webHidden/>
              </w:rPr>
              <w:t>30</w:t>
            </w:r>
            <w:r>
              <w:rPr>
                <w:noProof/>
                <w:webHidden/>
              </w:rPr>
              <w:fldChar w:fldCharType="end"/>
            </w:r>
          </w:hyperlink>
        </w:p>
        <w:p w14:paraId="7FF4BD77" w14:textId="430B9C3E" w:rsidR="00E1016A" w:rsidRDefault="00E1016A">
          <w:pPr>
            <w:pStyle w:val="TOC3"/>
            <w:tabs>
              <w:tab w:val="right" w:leader="dot" w:pos="9350"/>
            </w:tabs>
            <w:rPr>
              <w:noProof/>
              <w:kern w:val="0"/>
              <w:sz w:val="22"/>
              <w:szCs w:val="22"/>
              <w:lang w:eastAsia="en-US"/>
            </w:rPr>
          </w:pPr>
          <w:hyperlink w:anchor="_Toc518237302" w:history="1">
            <w:r w:rsidRPr="004E781B">
              <w:rPr>
                <w:rStyle w:val="Hyperlink"/>
                <w:noProof/>
              </w:rPr>
              <w:t>Data Dictionary</w:t>
            </w:r>
            <w:r>
              <w:rPr>
                <w:noProof/>
                <w:webHidden/>
              </w:rPr>
              <w:tab/>
            </w:r>
            <w:r>
              <w:rPr>
                <w:noProof/>
                <w:webHidden/>
              </w:rPr>
              <w:fldChar w:fldCharType="begin"/>
            </w:r>
            <w:r>
              <w:rPr>
                <w:noProof/>
                <w:webHidden/>
              </w:rPr>
              <w:instrText xml:space="preserve"> PAGEREF _Toc518237302 \h </w:instrText>
            </w:r>
            <w:r>
              <w:rPr>
                <w:noProof/>
                <w:webHidden/>
              </w:rPr>
            </w:r>
            <w:r>
              <w:rPr>
                <w:noProof/>
                <w:webHidden/>
              </w:rPr>
              <w:fldChar w:fldCharType="separate"/>
            </w:r>
            <w:r>
              <w:rPr>
                <w:noProof/>
                <w:webHidden/>
              </w:rPr>
              <w:t>31</w:t>
            </w:r>
            <w:r>
              <w:rPr>
                <w:noProof/>
                <w:webHidden/>
              </w:rPr>
              <w:fldChar w:fldCharType="end"/>
            </w:r>
          </w:hyperlink>
        </w:p>
        <w:p w14:paraId="6B1576A3" w14:textId="167309FA" w:rsidR="00E1016A" w:rsidRDefault="00E1016A">
          <w:pPr>
            <w:pStyle w:val="TOC3"/>
            <w:tabs>
              <w:tab w:val="right" w:leader="dot" w:pos="9350"/>
            </w:tabs>
            <w:rPr>
              <w:noProof/>
              <w:kern w:val="0"/>
              <w:sz w:val="22"/>
              <w:szCs w:val="22"/>
              <w:lang w:eastAsia="en-US"/>
            </w:rPr>
          </w:pPr>
          <w:hyperlink w:anchor="_Toc518237303" w:history="1">
            <w:r w:rsidRPr="004E781B">
              <w:rPr>
                <w:rStyle w:val="Hyperlink"/>
                <w:noProof/>
              </w:rPr>
              <w:t>Object Models</w:t>
            </w:r>
            <w:r>
              <w:rPr>
                <w:noProof/>
                <w:webHidden/>
              </w:rPr>
              <w:tab/>
            </w:r>
            <w:r>
              <w:rPr>
                <w:noProof/>
                <w:webHidden/>
              </w:rPr>
              <w:fldChar w:fldCharType="begin"/>
            </w:r>
            <w:r>
              <w:rPr>
                <w:noProof/>
                <w:webHidden/>
              </w:rPr>
              <w:instrText xml:space="preserve"> PAGEREF _Toc518237303 \h </w:instrText>
            </w:r>
            <w:r>
              <w:rPr>
                <w:noProof/>
                <w:webHidden/>
              </w:rPr>
            </w:r>
            <w:r>
              <w:rPr>
                <w:noProof/>
                <w:webHidden/>
              </w:rPr>
              <w:fldChar w:fldCharType="separate"/>
            </w:r>
            <w:r>
              <w:rPr>
                <w:noProof/>
                <w:webHidden/>
              </w:rPr>
              <w:t>34</w:t>
            </w:r>
            <w:r>
              <w:rPr>
                <w:noProof/>
                <w:webHidden/>
              </w:rPr>
              <w:fldChar w:fldCharType="end"/>
            </w:r>
          </w:hyperlink>
        </w:p>
        <w:p w14:paraId="31754786" w14:textId="4A37A490" w:rsidR="00E1016A" w:rsidRDefault="00E1016A">
          <w:pPr>
            <w:pStyle w:val="TOC2"/>
            <w:tabs>
              <w:tab w:val="right" w:leader="dot" w:pos="9350"/>
            </w:tabs>
            <w:rPr>
              <w:noProof/>
              <w:kern w:val="0"/>
              <w:sz w:val="22"/>
              <w:szCs w:val="22"/>
              <w:lang w:eastAsia="en-US"/>
            </w:rPr>
          </w:pPr>
          <w:hyperlink w:anchor="_Toc518237304" w:history="1">
            <w:r w:rsidRPr="004E781B">
              <w:rPr>
                <w:rStyle w:val="Hyperlink"/>
                <w:noProof/>
              </w:rPr>
              <w:t>User Interface Design</w:t>
            </w:r>
            <w:r>
              <w:rPr>
                <w:noProof/>
                <w:webHidden/>
              </w:rPr>
              <w:tab/>
            </w:r>
            <w:r>
              <w:rPr>
                <w:noProof/>
                <w:webHidden/>
              </w:rPr>
              <w:fldChar w:fldCharType="begin"/>
            </w:r>
            <w:r>
              <w:rPr>
                <w:noProof/>
                <w:webHidden/>
              </w:rPr>
              <w:instrText xml:space="preserve"> PAGEREF _Toc518237304 \h </w:instrText>
            </w:r>
            <w:r>
              <w:rPr>
                <w:noProof/>
                <w:webHidden/>
              </w:rPr>
            </w:r>
            <w:r>
              <w:rPr>
                <w:noProof/>
                <w:webHidden/>
              </w:rPr>
              <w:fldChar w:fldCharType="separate"/>
            </w:r>
            <w:r>
              <w:rPr>
                <w:noProof/>
                <w:webHidden/>
              </w:rPr>
              <w:t>36</w:t>
            </w:r>
            <w:r>
              <w:rPr>
                <w:noProof/>
                <w:webHidden/>
              </w:rPr>
              <w:fldChar w:fldCharType="end"/>
            </w:r>
          </w:hyperlink>
        </w:p>
        <w:p w14:paraId="7B45A057" w14:textId="0E2EFDDF" w:rsidR="00E1016A" w:rsidRDefault="00E1016A">
          <w:pPr>
            <w:pStyle w:val="TOC3"/>
            <w:tabs>
              <w:tab w:val="right" w:leader="dot" w:pos="9350"/>
            </w:tabs>
            <w:rPr>
              <w:noProof/>
              <w:kern w:val="0"/>
              <w:sz w:val="22"/>
              <w:szCs w:val="22"/>
              <w:lang w:eastAsia="en-US"/>
            </w:rPr>
          </w:pPr>
          <w:hyperlink w:anchor="_Toc518237305" w:history="1">
            <w:r w:rsidRPr="004E781B">
              <w:rPr>
                <w:rStyle w:val="Hyperlink"/>
                <w:noProof/>
              </w:rPr>
              <w:t>Sitemap</w:t>
            </w:r>
            <w:r>
              <w:rPr>
                <w:noProof/>
                <w:webHidden/>
              </w:rPr>
              <w:tab/>
            </w:r>
            <w:r>
              <w:rPr>
                <w:noProof/>
                <w:webHidden/>
              </w:rPr>
              <w:fldChar w:fldCharType="begin"/>
            </w:r>
            <w:r>
              <w:rPr>
                <w:noProof/>
                <w:webHidden/>
              </w:rPr>
              <w:instrText xml:space="preserve"> PAGEREF _Toc518237305 \h </w:instrText>
            </w:r>
            <w:r>
              <w:rPr>
                <w:noProof/>
                <w:webHidden/>
              </w:rPr>
            </w:r>
            <w:r>
              <w:rPr>
                <w:noProof/>
                <w:webHidden/>
              </w:rPr>
              <w:fldChar w:fldCharType="separate"/>
            </w:r>
            <w:r>
              <w:rPr>
                <w:noProof/>
                <w:webHidden/>
              </w:rPr>
              <w:t>36</w:t>
            </w:r>
            <w:r>
              <w:rPr>
                <w:noProof/>
                <w:webHidden/>
              </w:rPr>
              <w:fldChar w:fldCharType="end"/>
            </w:r>
          </w:hyperlink>
        </w:p>
        <w:p w14:paraId="39252071" w14:textId="433C8A21" w:rsidR="00E1016A" w:rsidRDefault="00E1016A">
          <w:pPr>
            <w:pStyle w:val="TOC3"/>
            <w:tabs>
              <w:tab w:val="right" w:leader="dot" w:pos="9350"/>
            </w:tabs>
            <w:rPr>
              <w:noProof/>
              <w:kern w:val="0"/>
              <w:sz w:val="22"/>
              <w:szCs w:val="22"/>
              <w:lang w:eastAsia="en-US"/>
            </w:rPr>
          </w:pPr>
          <w:hyperlink w:anchor="_Toc518237306" w:history="1">
            <w:r w:rsidRPr="004E781B">
              <w:rPr>
                <w:rStyle w:val="Hyperlink"/>
                <w:noProof/>
              </w:rPr>
              <w:t>Homepage Template</w:t>
            </w:r>
            <w:r>
              <w:rPr>
                <w:noProof/>
                <w:webHidden/>
              </w:rPr>
              <w:tab/>
            </w:r>
            <w:r>
              <w:rPr>
                <w:noProof/>
                <w:webHidden/>
              </w:rPr>
              <w:fldChar w:fldCharType="begin"/>
            </w:r>
            <w:r>
              <w:rPr>
                <w:noProof/>
                <w:webHidden/>
              </w:rPr>
              <w:instrText xml:space="preserve"> PAGEREF _Toc518237306 \h </w:instrText>
            </w:r>
            <w:r>
              <w:rPr>
                <w:noProof/>
                <w:webHidden/>
              </w:rPr>
            </w:r>
            <w:r>
              <w:rPr>
                <w:noProof/>
                <w:webHidden/>
              </w:rPr>
              <w:fldChar w:fldCharType="separate"/>
            </w:r>
            <w:r>
              <w:rPr>
                <w:noProof/>
                <w:webHidden/>
              </w:rPr>
              <w:t>36</w:t>
            </w:r>
            <w:r>
              <w:rPr>
                <w:noProof/>
                <w:webHidden/>
              </w:rPr>
              <w:fldChar w:fldCharType="end"/>
            </w:r>
          </w:hyperlink>
        </w:p>
        <w:p w14:paraId="605A6C2F" w14:textId="48752E4B" w:rsidR="00E1016A" w:rsidRDefault="00E1016A">
          <w:pPr>
            <w:pStyle w:val="TOC3"/>
            <w:tabs>
              <w:tab w:val="right" w:leader="dot" w:pos="9350"/>
            </w:tabs>
            <w:rPr>
              <w:noProof/>
              <w:kern w:val="0"/>
              <w:sz w:val="22"/>
              <w:szCs w:val="22"/>
              <w:lang w:eastAsia="en-US"/>
            </w:rPr>
          </w:pPr>
          <w:hyperlink w:anchor="_Toc518237307" w:history="1">
            <w:r w:rsidRPr="004E781B">
              <w:rPr>
                <w:rStyle w:val="Hyperlink"/>
                <w:noProof/>
              </w:rPr>
              <w:t>People Search Template</w:t>
            </w:r>
            <w:r>
              <w:rPr>
                <w:noProof/>
                <w:webHidden/>
              </w:rPr>
              <w:tab/>
            </w:r>
            <w:r>
              <w:rPr>
                <w:noProof/>
                <w:webHidden/>
              </w:rPr>
              <w:fldChar w:fldCharType="begin"/>
            </w:r>
            <w:r>
              <w:rPr>
                <w:noProof/>
                <w:webHidden/>
              </w:rPr>
              <w:instrText xml:space="preserve"> PAGEREF _Toc518237307 \h </w:instrText>
            </w:r>
            <w:r>
              <w:rPr>
                <w:noProof/>
                <w:webHidden/>
              </w:rPr>
            </w:r>
            <w:r>
              <w:rPr>
                <w:noProof/>
                <w:webHidden/>
              </w:rPr>
              <w:fldChar w:fldCharType="separate"/>
            </w:r>
            <w:r>
              <w:rPr>
                <w:noProof/>
                <w:webHidden/>
              </w:rPr>
              <w:t>37</w:t>
            </w:r>
            <w:r>
              <w:rPr>
                <w:noProof/>
                <w:webHidden/>
              </w:rPr>
              <w:fldChar w:fldCharType="end"/>
            </w:r>
          </w:hyperlink>
        </w:p>
        <w:p w14:paraId="07F53ED0" w14:textId="22A842E7" w:rsidR="00E1016A" w:rsidRDefault="00E1016A">
          <w:pPr>
            <w:pStyle w:val="TOC3"/>
            <w:tabs>
              <w:tab w:val="right" w:leader="dot" w:pos="9350"/>
            </w:tabs>
            <w:rPr>
              <w:noProof/>
              <w:kern w:val="0"/>
              <w:sz w:val="22"/>
              <w:szCs w:val="22"/>
              <w:lang w:eastAsia="en-US"/>
            </w:rPr>
          </w:pPr>
          <w:hyperlink w:anchor="_Toc518237308" w:history="1">
            <w:r w:rsidRPr="004E781B">
              <w:rPr>
                <w:rStyle w:val="Hyperlink"/>
                <w:noProof/>
              </w:rPr>
              <w:t>Person Details Template</w:t>
            </w:r>
            <w:r>
              <w:rPr>
                <w:noProof/>
                <w:webHidden/>
              </w:rPr>
              <w:tab/>
            </w:r>
            <w:r>
              <w:rPr>
                <w:noProof/>
                <w:webHidden/>
              </w:rPr>
              <w:fldChar w:fldCharType="begin"/>
            </w:r>
            <w:r>
              <w:rPr>
                <w:noProof/>
                <w:webHidden/>
              </w:rPr>
              <w:instrText xml:space="preserve"> PAGEREF _Toc518237308 \h </w:instrText>
            </w:r>
            <w:r>
              <w:rPr>
                <w:noProof/>
                <w:webHidden/>
              </w:rPr>
            </w:r>
            <w:r>
              <w:rPr>
                <w:noProof/>
                <w:webHidden/>
              </w:rPr>
              <w:fldChar w:fldCharType="separate"/>
            </w:r>
            <w:r>
              <w:rPr>
                <w:noProof/>
                <w:webHidden/>
              </w:rPr>
              <w:t>38</w:t>
            </w:r>
            <w:r>
              <w:rPr>
                <w:noProof/>
                <w:webHidden/>
              </w:rPr>
              <w:fldChar w:fldCharType="end"/>
            </w:r>
          </w:hyperlink>
        </w:p>
        <w:p w14:paraId="66776F14" w14:textId="44F8F24E" w:rsidR="00E1016A" w:rsidRDefault="00E1016A">
          <w:pPr>
            <w:pStyle w:val="TOC3"/>
            <w:tabs>
              <w:tab w:val="right" w:leader="dot" w:pos="9350"/>
            </w:tabs>
            <w:rPr>
              <w:noProof/>
              <w:kern w:val="0"/>
              <w:sz w:val="22"/>
              <w:szCs w:val="22"/>
              <w:lang w:eastAsia="en-US"/>
            </w:rPr>
          </w:pPr>
          <w:hyperlink w:anchor="_Toc518237309" w:history="1">
            <w:r w:rsidRPr="004E781B">
              <w:rPr>
                <w:rStyle w:val="Hyperlink"/>
                <w:noProof/>
              </w:rPr>
              <w:t>Case Details Template</w:t>
            </w:r>
            <w:r>
              <w:rPr>
                <w:noProof/>
                <w:webHidden/>
              </w:rPr>
              <w:tab/>
            </w:r>
            <w:r>
              <w:rPr>
                <w:noProof/>
                <w:webHidden/>
              </w:rPr>
              <w:fldChar w:fldCharType="begin"/>
            </w:r>
            <w:r>
              <w:rPr>
                <w:noProof/>
                <w:webHidden/>
              </w:rPr>
              <w:instrText xml:space="preserve"> PAGEREF _Toc518237309 \h </w:instrText>
            </w:r>
            <w:r>
              <w:rPr>
                <w:noProof/>
                <w:webHidden/>
              </w:rPr>
            </w:r>
            <w:r>
              <w:rPr>
                <w:noProof/>
                <w:webHidden/>
              </w:rPr>
              <w:fldChar w:fldCharType="separate"/>
            </w:r>
            <w:r>
              <w:rPr>
                <w:noProof/>
                <w:webHidden/>
              </w:rPr>
              <w:t>39</w:t>
            </w:r>
            <w:r>
              <w:rPr>
                <w:noProof/>
                <w:webHidden/>
              </w:rPr>
              <w:fldChar w:fldCharType="end"/>
            </w:r>
          </w:hyperlink>
        </w:p>
        <w:p w14:paraId="0EED30FA" w14:textId="38CEAB63" w:rsidR="00E1016A" w:rsidRDefault="00E1016A">
          <w:pPr>
            <w:pStyle w:val="TOC2"/>
            <w:tabs>
              <w:tab w:val="right" w:leader="dot" w:pos="9350"/>
            </w:tabs>
            <w:rPr>
              <w:noProof/>
              <w:kern w:val="0"/>
              <w:sz w:val="22"/>
              <w:szCs w:val="22"/>
              <w:lang w:eastAsia="en-US"/>
            </w:rPr>
          </w:pPr>
          <w:hyperlink w:anchor="_Toc518237310" w:history="1">
            <w:r w:rsidRPr="004E781B">
              <w:rPr>
                <w:rStyle w:val="Hyperlink"/>
                <w:noProof/>
              </w:rPr>
              <w:t>System Architecture</w:t>
            </w:r>
            <w:r>
              <w:rPr>
                <w:noProof/>
                <w:webHidden/>
              </w:rPr>
              <w:tab/>
            </w:r>
            <w:r>
              <w:rPr>
                <w:noProof/>
                <w:webHidden/>
              </w:rPr>
              <w:fldChar w:fldCharType="begin"/>
            </w:r>
            <w:r>
              <w:rPr>
                <w:noProof/>
                <w:webHidden/>
              </w:rPr>
              <w:instrText xml:space="preserve"> PAGEREF _Toc518237310 \h </w:instrText>
            </w:r>
            <w:r>
              <w:rPr>
                <w:noProof/>
                <w:webHidden/>
              </w:rPr>
            </w:r>
            <w:r>
              <w:rPr>
                <w:noProof/>
                <w:webHidden/>
              </w:rPr>
              <w:fldChar w:fldCharType="separate"/>
            </w:r>
            <w:r>
              <w:rPr>
                <w:noProof/>
                <w:webHidden/>
              </w:rPr>
              <w:t>40</w:t>
            </w:r>
            <w:r>
              <w:rPr>
                <w:noProof/>
                <w:webHidden/>
              </w:rPr>
              <w:fldChar w:fldCharType="end"/>
            </w:r>
          </w:hyperlink>
        </w:p>
        <w:p w14:paraId="3C7CB113" w14:textId="2381A155" w:rsidR="00E1016A" w:rsidRDefault="00E1016A">
          <w:pPr>
            <w:pStyle w:val="TOC2"/>
            <w:tabs>
              <w:tab w:val="right" w:leader="dot" w:pos="9350"/>
            </w:tabs>
            <w:rPr>
              <w:noProof/>
              <w:kern w:val="0"/>
              <w:sz w:val="22"/>
              <w:szCs w:val="22"/>
              <w:lang w:eastAsia="en-US"/>
            </w:rPr>
          </w:pPr>
          <w:hyperlink w:anchor="_Toc518237311" w:history="1">
            <w:r w:rsidRPr="004E781B">
              <w:rPr>
                <w:rStyle w:val="Hyperlink"/>
                <w:noProof/>
              </w:rPr>
              <w:t>Feasibility Analysis</w:t>
            </w:r>
            <w:r>
              <w:rPr>
                <w:noProof/>
                <w:webHidden/>
              </w:rPr>
              <w:tab/>
            </w:r>
            <w:r>
              <w:rPr>
                <w:noProof/>
                <w:webHidden/>
              </w:rPr>
              <w:fldChar w:fldCharType="begin"/>
            </w:r>
            <w:r>
              <w:rPr>
                <w:noProof/>
                <w:webHidden/>
              </w:rPr>
              <w:instrText xml:space="preserve"> PAGEREF _Toc518237311 \h </w:instrText>
            </w:r>
            <w:r>
              <w:rPr>
                <w:noProof/>
                <w:webHidden/>
              </w:rPr>
            </w:r>
            <w:r>
              <w:rPr>
                <w:noProof/>
                <w:webHidden/>
              </w:rPr>
              <w:fldChar w:fldCharType="separate"/>
            </w:r>
            <w:r>
              <w:rPr>
                <w:noProof/>
                <w:webHidden/>
              </w:rPr>
              <w:t>42</w:t>
            </w:r>
            <w:r>
              <w:rPr>
                <w:noProof/>
                <w:webHidden/>
              </w:rPr>
              <w:fldChar w:fldCharType="end"/>
            </w:r>
          </w:hyperlink>
        </w:p>
        <w:p w14:paraId="16A1FFF8" w14:textId="0870439B" w:rsidR="00E1016A" w:rsidRDefault="00E1016A">
          <w:pPr>
            <w:pStyle w:val="TOC1"/>
            <w:tabs>
              <w:tab w:val="right" w:leader="dot" w:pos="9350"/>
            </w:tabs>
            <w:rPr>
              <w:noProof/>
              <w:kern w:val="0"/>
              <w:sz w:val="22"/>
              <w:szCs w:val="22"/>
              <w:lang w:eastAsia="en-US"/>
            </w:rPr>
          </w:pPr>
          <w:hyperlink w:anchor="_Toc518237312" w:history="1">
            <w:r w:rsidRPr="004E781B">
              <w:rPr>
                <w:rStyle w:val="Hyperlink"/>
                <w:noProof/>
              </w:rPr>
              <w:t>Project Plan</w:t>
            </w:r>
            <w:r>
              <w:rPr>
                <w:noProof/>
                <w:webHidden/>
              </w:rPr>
              <w:tab/>
            </w:r>
            <w:r>
              <w:rPr>
                <w:noProof/>
                <w:webHidden/>
              </w:rPr>
              <w:fldChar w:fldCharType="begin"/>
            </w:r>
            <w:r>
              <w:rPr>
                <w:noProof/>
                <w:webHidden/>
              </w:rPr>
              <w:instrText xml:space="preserve"> PAGEREF _Toc518237312 \h </w:instrText>
            </w:r>
            <w:r>
              <w:rPr>
                <w:noProof/>
                <w:webHidden/>
              </w:rPr>
            </w:r>
            <w:r>
              <w:rPr>
                <w:noProof/>
                <w:webHidden/>
              </w:rPr>
              <w:fldChar w:fldCharType="separate"/>
            </w:r>
            <w:r>
              <w:rPr>
                <w:noProof/>
                <w:webHidden/>
              </w:rPr>
              <w:t>46</w:t>
            </w:r>
            <w:r>
              <w:rPr>
                <w:noProof/>
                <w:webHidden/>
              </w:rPr>
              <w:fldChar w:fldCharType="end"/>
            </w:r>
          </w:hyperlink>
        </w:p>
        <w:p w14:paraId="5FE58D4E" w14:textId="7298D4A9" w:rsidR="00E1016A" w:rsidRDefault="00E1016A">
          <w:pPr>
            <w:pStyle w:val="TOC2"/>
            <w:tabs>
              <w:tab w:val="right" w:leader="dot" w:pos="9350"/>
            </w:tabs>
            <w:rPr>
              <w:noProof/>
              <w:kern w:val="0"/>
              <w:sz w:val="22"/>
              <w:szCs w:val="22"/>
              <w:lang w:eastAsia="en-US"/>
            </w:rPr>
          </w:pPr>
          <w:hyperlink w:anchor="_Toc518237313" w:history="1">
            <w:r w:rsidRPr="004E781B">
              <w:rPr>
                <w:rStyle w:val="Hyperlink"/>
                <w:noProof/>
              </w:rPr>
              <w:t>Work Breakdown Structure</w:t>
            </w:r>
            <w:r>
              <w:rPr>
                <w:noProof/>
                <w:webHidden/>
              </w:rPr>
              <w:tab/>
            </w:r>
            <w:r>
              <w:rPr>
                <w:noProof/>
                <w:webHidden/>
              </w:rPr>
              <w:fldChar w:fldCharType="begin"/>
            </w:r>
            <w:r>
              <w:rPr>
                <w:noProof/>
                <w:webHidden/>
              </w:rPr>
              <w:instrText xml:space="preserve"> PAGEREF _Toc518237313 \h </w:instrText>
            </w:r>
            <w:r>
              <w:rPr>
                <w:noProof/>
                <w:webHidden/>
              </w:rPr>
            </w:r>
            <w:r>
              <w:rPr>
                <w:noProof/>
                <w:webHidden/>
              </w:rPr>
              <w:fldChar w:fldCharType="separate"/>
            </w:r>
            <w:r>
              <w:rPr>
                <w:noProof/>
                <w:webHidden/>
              </w:rPr>
              <w:t>46</w:t>
            </w:r>
            <w:r>
              <w:rPr>
                <w:noProof/>
                <w:webHidden/>
              </w:rPr>
              <w:fldChar w:fldCharType="end"/>
            </w:r>
          </w:hyperlink>
        </w:p>
        <w:p w14:paraId="046ADCBB" w14:textId="06A06210" w:rsidR="00E1016A" w:rsidRDefault="00E1016A">
          <w:pPr>
            <w:pStyle w:val="TOC2"/>
            <w:tabs>
              <w:tab w:val="right" w:leader="dot" w:pos="9350"/>
            </w:tabs>
            <w:rPr>
              <w:noProof/>
              <w:kern w:val="0"/>
              <w:sz w:val="22"/>
              <w:szCs w:val="22"/>
              <w:lang w:eastAsia="en-US"/>
            </w:rPr>
          </w:pPr>
          <w:hyperlink w:anchor="_Toc518237314" w:history="1">
            <w:r w:rsidRPr="004E781B">
              <w:rPr>
                <w:rStyle w:val="Hyperlink"/>
                <w:noProof/>
              </w:rPr>
              <w:t>Project Monitoring and Control Plan</w:t>
            </w:r>
            <w:r>
              <w:rPr>
                <w:noProof/>
                <w:webHidden/>
              </w:rPr>
              <w:tab/>
            </w:r>
            <w:r>
              <w:rPr>
                <w:noProof/>
                <w:webHidden/>
              </w:rPr>
              <w:fldChar w:fldCharType="begin"/>
            </w:r>
            <w:r>
              <w:rPr>
                <w:noProof/>
                <w:webHidden/>
              </w:rPr>
              <w:instrText xml:space="preserve"> PAGEREF _Toc518237314 \h </w:instrText>
            </w:r>
            <w:r>
              <w:rPr>
                <w:noProof/>
                <w:webHidden/>
              </w:rPr>
            </w:r>
            <w:r>
              <w:rPr>
                <w:noProof/>
                <w:webHidden/>
              </w:rPr>
              <w:fldChar w:fldCharType="separate"/>
            </w:r>
            <w:r>
              <w:rPr>
                <w:noProof/>
                <w:webHidden/>
              </w:rPr>
              <w:t>47</w:t>
            </w:r>
            <w:r>
              <w:rPr>
                <w:noProof/>
                <w:webHidden/>
              </w:rPr>
              <w:fldChar w:fldCharType="end"/>
            </w:r>
          </w:hyperlink>
        </w:p>
        <w:p w14:paraId="12A29AEC" w14:textId="29293AC9" w:rsidR="00E1016A" w:rsidRDefault="00E1016A">
          <w:pPr>
            <w:pStyle w:val="TOC3"/>
            <w:tabs>
              <w:tab w:val="right" w:leader="dot" w:pos="9350"/>
            </w:tabs>
            <w:rPr>
              <w:noProof/>
              <w:kern w:val="0"/>
              <w:sz w:val="22"/>
              <w:szCs w:val="22"/>
              <w:lang w:eastAsia="en-US"/>
            </w:rPr>
          </w:pPr>
          <w:hyperlink w:anchor="_Toc518237315" w:history="1">
            <w:r w:rsidRPr="004E781B">
              <w:rPr>
                <w:rStyle w:val="Hyperlink"/>
                <w:noProof/>
              </w:rPr>
              <w:t>Definition of Done</w:t>
            </w:r>
            <w:r>
              <w:rPr>
                <w:noProof/>
                <w:webHidden/>
              </w:rPr>
              <w:tab/>
            </w:r>
            <w:r>
              <w:rPr>
                <w:noProof/>
                <w:webHidden/>
              </w:rPr>
              <w:fldChar w:fldCharType="begin"/>
            </w:r>
            <w:r>
              <w:rPr>
                <w:noProof/>
                <w:webHidden/>
              </w:rPr>
              <w:instrText xml:space="preserve"> PAGEREF _Toc518237315 \h </w:instrText>
            </w:r>
            <w:r>
              <w:rPr>
                <w:noProof/>
                <w:webHidden/>
              </w:rPr>
            </w:r>
            <w:r>
              <w:rPr>
                <w:noProof/>
                <w:webHidden/>
              </w:rPr>
              <w:fldChar w:fldCharType="separate"/>
            </w:r>
            <w:r>
              <w:rPr>
                <w:noProof/>
                <w:webHidden/>
              </w:rPr>
              <w:t>47</w:t>
            </w:r>
            <w:r>
              <w:rPr>
                <w:noProof/>
                <w:webHidden/>
              </w:rPr>
              <w:fldChar w:fldCharType="end"/>
            </w:r>
          </w:hyperlink>
        </w:p>
        <w:p w14:paraId="031E10ED" w14:textId="57D45AA3" w:rsidR="00E1016A" w:rsidRDefault="00E1016A">
          <w:pPr>
            <w:pStyle w:val="TOC2"/>
            <w:tabs>
              <w:tab w:val="right" w:leader="dot" w:pos="9350"/>
            </w:tabs>
            <w:rPr>
              <w:noProof/>
              <w:kern w:val="0"/>
              <w:sz w:val="22"/>
              <w:szCs w:val="22"/>
              <w:lang w:eastAsia="en-US"/>
            </w:rPr>
          </w:pPr>
          <w:hyperlink w:anchor="_Toc518237316" w:history="1">
            <w:r w:rsidRPr="004E781B">
              <w:rPr>
                <w:rStyle w:val="Hyperlink"/>
                <w:noProof/>
              </w:rPr>
              <w:t>Timeline</w:t>
            </w:r>
            <w:r>
              <w:rPr>
                <w:noProof/>
                <w:webHidden/>
              </w:rPr>
              <w:tab/>
            </w:r>
            <w:r>
              <w:rPr>
                <w:noProof/>
                <w:webHidden/>
              </w:rPr>
              <w:fldChar w:fldCharType="begin"/>
            </w:r>
            <w:r>
              <w:rPr>
                <w:noProof/>
                <w:webHidden/>
              </w:rPr>
              <w:instrText xml:space="preserve"> PAGEREF _Toc518237316 \h </w:instrText>
            </w:r>
            <w:r>
              <w:rPr>
                <w:noProof/>
                <w:webHidden/>
              </w:rPr>
            </w:r>
            <w:r>
              <w:rPr>
                <w:noProof/>
                <w:webHidden/>
              </w:rPr>
              <w:fldChar w:fldCharType="separate"/>
            </w:r>
            <w:r>
              <w:rPr>
                <w:noProof/>
                <w:webHidden/>
              </w:rPr>
              <w:t>49</w:t>
            </w:r>
            <w:r>
              <w:rPr>
                <w:noProof/>
                <w:webHidden/>
              </w:rPr>
              <w:fldChar w:fldCharType="end"/>
            </w:r>
          </w:hyperlink>
        </w:p>
        <w:p w14:paraId="337C08A0" w14:textId="56277E74" w:rsidR="00E1016A" w:rsidRDefault="00E1016A">
          <w:pPr>
            <w:pStyle w:val="TOC2"/>
            <w:tabs>
              <w:tab w:val="right" w:leader="dot" w:pos="9350"/>
            </w:tabs>
            <w:rPr>
              <w:noProof/>
              <w:kern w:val="0"/>
              <w:sz w:val="22"/>
              <w:szCs w:val="22"/>
              <w:lang w:eastAsia="en-US"/>
            </w:rPr>
          </w:pPr>
          <w:hyperlink w:anchor="_Toc518237317" w:history="1">
            <w:r w:rsidRPr="004E781B">
              <w:rPr>
                <w:rStyle w:val="Hyperlink"/>
                <w:noProof/>
              </w:rPr>
              <w:t>Resource Sheet</w:t>
            </w:r>
            <w:r>
              <w:rPr>
                <w:noProof/>
                <w:webHidden/>
              </w:rPr>
              <w:tab/>
            </w:r>
            <w:r>
              <w:rPr>
                <w:noProof/>
                <w:webHidden/>
              </w:rPr>
              <w:fldChar w:fldCharType="begin"/>
            </w:r>
            <w:r>
              <w:rPr>
                <w:noProof/>
                <w:webHidden/>
              </w:rPr>
              <w:instrText xml:space="preserve"> PAGEREF _Toc518237317 \h </w:instrText>
            </w:r>
            <w:r>
              <w:rPr>
                <w:noProof/>
                <w:webHidden/>
              </w:rPr>
            </w:r>
            <w:r>
              <w:rPr>
                <w:noProof/>
                <w:webHidden/>
              </w:rPr>
              <w:fldChar w:fldCharType="separate"/>
            </w:r>
            <w:r>
              <w:rPr>
                <w:noProof/>
                <w:webHidden/>
              </w:rPr>
              <w:t>50</w:t>
            </w:r>
            <w:r>
              <w:rPr>
                <w:noProof/>
                <w:webHidden/>
              </w:rPr>
              <w:fldChar w:fldCharType="end"/>
            </w:r>
          </w:hyperlink>
        </w:p>
        <w:p w14:paraId="3863A244" w14:textId="3F4CB5C2" w:rsidR="00E1016A" w:rsidRDefault="00E1016A">
          <w:pPr>
            <w:pStyle w:val="TOC2"/>
            <w:tabs>
              <w:tab w:val="right" w:leader="dot" w:pos="9350"/>
            </w:tabs>
            <w:rPr>
              <w:noProof/>
              <w:kern w:val="0"/>
              <w:sz w:val="22"/>
              <w:szCs w:val="22"/>
              <w:lang w:eastAsia="en-US"/>
            </w:rPr>
          </w:pPr>
          <w:hyperlink w:anchor="_Toc518237318" w:history="1">
            <w:r w:rsidRPr="004E781B">
              <w:rPr>
                <w:rStyle w:val="Hyperlink"/>
                <w:noProof/>
              </w:rPr>
              <w:t>Cost Sheet</w:t>
            </w:r>
            <w:r>
              <w:rPr>
                <w:noProof/>
                <w:webHidden/>
              </w:rPr>
              <w:tab/>
            </w:r>
            <w:r>
              <w:rPr>
                <w:noProof/>
                <w:webHidden/>
              </w:rPr>
              <w:fldChar w:fldCharType="begin"/>
            </w:r>
            <w:r>
              <w:rPr>
                <w:noProof/>
                <w:webHidden/>
              </w:rPr>
              <w:instrText xml:space="preserve"> PAGEREF _Toc518237318 \h </w:instrText>
            </w:r>
            <w:r>
              <w:rPr>
                <w:noProof/>
                <w:webHidden/>
              </w:rPr>
            </w:r>
            <w:r>
              <w:rPr>
                <w:noProof/>
                <w:webHidden/>
              </w:rPr>
              <w:fldChar w:fldCharType="separate"/>
            </w:r>
            <w:r>
              <w:rPr>
                <w:noProof/>
                <w:webHidden/>
              </w:rPr>
              <w:t>51</w:t>
            </w:r>
            <w:r>
              <w:rPr>
                <w:noProof/>
                <w:webHidden/>
              </w:rPr>
              <w:fldChar w:fldCharType="end"/>
            </w:r>
          </w:hyperlink>
        </w:p>
        <w:p w14:paraId="6154E7C3" w14:textId="0E669DAA" w:rsidR="00E1016A" w:rsidRDefault="00E1016A">
          <w:pPr>
            <w:pStyle w:val="TOC1"/>
            <w:tabs>
              <w:tab w:val="right" w:leader="dot" w:pos="9350"/>
            </w:tabs>
            <w:rPr>
              <w:noProof/>
              <w:kern w:val="0"/>
              <w:sz w:val="22"/>
              <w:szCs w:val="22"/>
              <w:lang w:eastAsia="en-US"/>
            </w:rPr>
          </w:pPr>
          <w:hyperlink w:anchor="_Toc518237319" w:history="1">
            <w:r w:rsidRPr="004E781B">
              <w:rPr>
                <w:rStyle w:val="Hyperlink"/>
                <w:noProof/>
              </w:rPr>
              <w:t>References</w:t>
            </w:r>
            <w:r>
              <w:rPr>
                <w:noProof/>
                <w:webHidden/>
              </w:rPr>
              <w:tab/>
            </w:r>
            <w:r>
              <w:rPr>
                <w:noProof/>
                <w:webHidden/>
              </w:rPr>
              <w:fldChar w:fldCharType="begin"/>
            </w:r>
            <w:r>
              <w:rPr>
                <w:noProof/>
                <w:webHidden/>
              </w:rPr>
              <w:instrText xml:space="preserve"> PAGEREF _Toc518237319 \h </w:instrText>
            </w:r>
            <w:r>
              <w:rPr>
                <w:noProof/>
                <w:webHidden/>
              </w:rPr>
            </w:r>
            <w:r>
              <w:rPr>
                <w:noProof/>
                <w:webHidden/>
              </w:rPr>
              <w:fldChar w:fldCharType="separate"/>
            </w:r>
            <w:r>
              <w:rPr>
                <w:noProof/>
                <w:webHidden/>
              </w:rPr>
              <w:t>52</w:t>
            </w:r>
            <w:r>
              <w:rPr>
                <w:noProof/>
                <w:webHidden/>
              </w:rPr>
              <w:fldChar w:fldCharType="end"/>
            </w:r>
          </w:hyperlink>
        </w:p>
        <w:p w14:paraId="34228476" w14:textId="268830BD" w:rsidR="006E6CEA" w:rsidRDefault="006E6CEA">
          <w:r>
            <w:rPr>
              <w:b/>
              <w:bCs/>
              <w:noProof/>
            </w:rPr>
            <w:fldChar w:fldCharType="end"/>
          </w:r>
        </w:p>
      </w:sdtContent>
    </w:sdt>
    <w:p w14:paraId="37256C6C" w14:textId="278D09AD" w:rsidR="006A7820" w:rsidRDefault="006E6CEA" w:rsidP="00E30C3A">
      <w:pPr>
        <w:pStyle w:val="Heading1"/>
      </w:pPr>
      <w:bookmarkStart w:id="2" w:name="_Toc518237278"/>
      <w:r>
        <w:t>Introduction</w:t>
      </w:r>
      <w:bookmarkEnd w:id="2"/>
    </w:p>
    <w:p w14:paraId="68B90983" w14:textId="571C96A8" w:rsidR="006E6CEA" w:rsidRPr="006E6CEA" w:rsidRDefault="006E6CEA" w:rsidP="006E6CEA">
      <w:pPr>
        <w:pStyle w:val="Heading2"/>
      </w:pPr>
      <w:bookmarkStart w:id="3" w:name="_Toc518237279"/>
      <w:r>
        <w:t>Background</w:t>
      </w:r>
      <w:bookmarkEnd w:id="3"/>
    </w:p>
    <w:p w14:paraId="72AB8103" w14:textId="62DA8A6F" w:rsidR="006E6CEA" w:rsidRDefault="001B40FD" w:rsidP="001B40FD">
      <w:r>
        <w:t xml:space="preserve">CPCS currently maintains three separate “case management” systems in use by staff (i.e., CASEY, TRIS, and CMS). They share a core set of functionalities, mandated by statute and ethical obligation. They also attempt, with varying degrees of success, to address a separate tier of functions aimed at improving staff efficiency and practice, as well as the allocation of resources. The agency’s recent growth and a desire to better leverage our data for the good of our clients has resulted in the addition of functions to this separate tier. Design of the current systems, however, impedes implementation of such expanded functionality.  </w:t>
      </w:r>
    </w:p>
    <w:p w14:paraId="65251851" w14:textId="74FDB9A9" w:rsidR="001B40FD" w:rsidRDefault="006E6CEA" w:rsidP="001B40FD">
      <w:pPr>
        <w:pStyle w:val="Heading2"/>
      </w:pPr>
      <w:bookmarkStart w:id="4" w:name="_Toc518237280"/>
      <w:r>
        <w:t>Problem Statement</w:t>
      </w:r>
      <w:bookmarkEnd w:id="4"/>
    </w:p>
    <w:p w14:paraId="5B22BD6E" w14:textId="77777777" w:rsidR="001B40FD" w:rsidRDefault="001B40FD" w:rsidP="001B40FD">
      <w:r>
        <w:t xml:space="preserve">Due to deficiencies in the current system design and the lack of standard data input practices, most of the data collected for purposes other than case “counts” (i.e., everything except case numbers and runsheet narratives) is of poor quality, and in their current form they do not seem to be either complete or accurate. The data are inconsistent when considered across multiple offices/working groups (even within the same division), as various groups adhere to differing practices. Additionally, the current system introduces demonstrably unnecessary work </w:t>
      </w:r>
      <w:r>
        <w:lastRenderedPageBreak/>
        <w:t xml:space="preserve">and complexity (e.g., duplicate data entry). Consequently, users have had to adapt their workflows to the system rather than having the system support the best workflows. </w:t>
      </w:r>
    </w:p>
    <w:p w14:paraId="5ECA1547" w14:textId="77777777" w:rsidR="001B40FD" w:rsidRDefault="001B40FD" w:rsidP="001B40FD">
      <w:r>
        <w:t xml:space="preserve">Based on the above deficiencies in the current systems, it is necessary to construct a system built on a more robust understanding of our data and user needs. The purpose of this document is to outline the business requirements for such a solution, one that would replace the existing systems with a single, well-designed system capable of ensuring the following: </w:t>
      </w:r>
    </w:p>
    <w:p w14:paraId="099F295A" w14:textId="77777777" w:rsidR="001B40FD" w:rsidRDefault="001B40FD" w:rsidP="0026033D">
      <w:pPr>
        <w:pStyle w:val="ListParagraph"/>
        <w:numPr>
          <w:ilvl w:val="0"/>
          <w:numId w:val="12"/>
        </w:numPr>
        <w:ind w:left="1080" w:hanging="360"/>
      </w:pPr>
      <w:r w:rsidRPr="00905446">
        <w:rPr>
          <w:b/>
        </w:rPr>
        <w:t>Improved efficiency:</w:t>
      </w:r>
      <w:r>
        <w:t xml:space="preserve"> ensure that users are required to enter data in the system only once, and that they can enter what they need, and that they can easily find the information they require </w:t>
      </w:r>
    </w:p>
    <w:p w14:paraId="3A020C08" w14:textId="77777777" w:rsidR="001B40FD" w:rsidRDefault="001B40FD" w:rsidP="0026033D">
      <w:pPr>
        <w:pStyle w:val="ListParagraph"/>
        <w:numPr>
          <w:ilvl w:val="0"/>
          <w:numId w:val="12"/>
        </w:numPr>
        <w:ind w:left="1080" w:hanging="360"/>
      </w:pPr>
      <w:r w:rsidRPr="00905446">
        <w:rPr>
          <w:b/>
        </w:rPr>
        <w:t>Improved data quality:</w:t>
      </w:r>
      <w:r>
        <w:t xml:space="preserve"> create robust data validation mechanisms that ensure the system can use the data that users enter </w:t>
      </w:r>
    </w:p>
    <w:p w14:paraId="7B945A6E" w14:textId="77777777" w:rsidR="001B40FD" w:rsidRDefault="001B40FD" w:rsidP="0026033D">
      <w:pPr>
        <w:pStyle w:val="ListParagraph"/>
        <w:numPr>
          <w:ilvl w:val="0"/>
          <w:numId w:val="12"/>
        </w:numPr>
        <w:ind w:left="1080" w:hanging="360"/>
      </w:pPr>
      <w:r w:rsidRPr="00905446">
        <w:rPr>
          <w:b/>
        </w:rPr>
        <w:t>Effective, user-friendly design:</w:t>
      </w:r>
      <w:r>
        <w:t xml:space="preserve"> ensure that users are able to easily view necessary system information, and navigate seamlessly through the system </w:t>
      </w:r>
    </w:p>
    <w:p w14:paraId="62198E16" w14:textId="70E43546" w:rsidR="006E6CEA" w:rsidRPr="006E6CEA" w:rsidRDefault="001B40FD" w:rsidP="00905446">
      <w:pPr>
        <w:pStyle w:val="ListParagraph"/>
        <w:numPr>
          <w:ilvl w:val="0"/>
          <w:numId w:val="12"/>
        </w:numPr>
        <w:ind w:left="1080" w:hanging="360"/>
      </w:pPr>
      <w:r w:rsidRPr="00905446">
        <w:rPr>
          <w:b/>
        </w:rPr>
        <w:t>Improved system flexibility:</w:t>
      </w:r>
      <w:r>
        <w:t xml:space="preserve"> ensure the system is adaptable to the evolving needs of CPCS. </w:t>
      </w:r>
    </w:p>
    <w:p w14:paraId="0B78EADD" w14:textId="696C4689" w:rsidR="006E6CEA" w:rsidRDefault="006E6CEA" w:rsidP="006E6CEA">
      <w:pPr>
        <w:pStyle w:val="Heading2"/>
      </w:pPr>
      <w:bookmarkStart w:id="5" w:name="_Toc518237281"/>
      <w:r>
        <w:t>Audience</w:t>
      </w:r>
      <w:bookmarkEnd w:id="5"/>
    </w:p>
    <w:p w14:paraId="223D1F79" w14:textId="77777777" w:rsidR="001B40FD" w:rsidRDefault="001B40FD" w:rsidP="001B40FD">
      <w:pPr>
        <w:rPr>
          <w:b/>
          <w:bCs/>
        </w:rPr>
      </w:pPr>
      <w:r w:rsidRPr="001B40FD">
        <w:t xml:space="preserve">The intended audience for this document shall be the Project Sponsors, Project Team, IT Development team, Quality Assurance team and other interested parties, including anyone who will be involved in support and maintenance of this application. </w:t>
      </w:r>
    </w:p>
    <w:p w14:paraId="0B048020" w14:textId="77DE3250" w:rsidR="006E6CEA" w:rsidRDefault="006E6CEA" w:rsidP="006E6CEA">
      <w:pPr>
        <w:pStyle w:val="Heading1"/>
      </w:pPr>
      <w:bookmarkStart w:id="6" w:name="_Toc518237282"/>
      <w:r>
        <w:t>Systems Requirements</w:t>
      </w:r>
      <w:bookmarkEnd w:id="6"/>
    </w:p>
    <w:p w14:paraId="2DD85E26" w14:textId="77777777" w:rsidR="00896AA5" w:rsidRDefault="00896AA5" w:rsidP="00896AA5">
      <w:pPr>
        <w:pStyle w:val="Heading2"/>
      </w:pPr>
      <w:bookmarkStart w:id="7" w:name="_Toc518237283"/>
      <w:r>
        <w:t>Requirements Models</w:t>
      </w:r>
      <w:bookmarkEnd w:id="7"/>
    </w:p>
    <w:p w14:paraId="60A0AD12" w14:textId="77777777" w:rsidR="00896AA5" w:rsidRDefault="00896AA5" w:rsidP="00896AA5">
      <w:pPr>
        <w:pStyle w:val="Heading3"/>
      </w:pPr>
      <w:bookmarkStart w:id="8" w:name="_Toc518237284"/>
      <w:r>
        <w:t>Output</w:t>
      </w:r>
      <w:bookmarkEnd w:id="8"/>
    </w:p>
    <w:p w14:paraId="0F1C8081" w14:textId="77777777" w:rsidR="00896AA5" w:rsidRDefault="00896AA5" w:rsidP="00896AA5">
      <w:pPr>
        <w:pStyle w:val="ListBullet"/>
      </w:pPr>
      <w:r>
        <w:t xml:space="preserve">The system must provide UIs for reporting current and historical case data statewide. </w:t>
      </w:r>
    </w:p>
    <w:p w14:paraId="537A9D18" w14:textId="77777777" w:rsidR="00896AA5" w:rsidRDefault="00896AA5" w:rsidP="00896AA5">
      <w:pPr>
        <w:pStyle w:val="ListBullet"/>
      </w:pPr>
      <w:r>
        <w:lastRenderedPageBreak/>
        <w:t>The system must provide functionality for filtering and aggregating case data.</w:t>
      </w:r>
    </w:p>
    <w:p w14:paraId="21E97F75" w14:textId="77777777" w:rsidR="00896AA5" w:rsidRDefault="00896AA5" w:rsidP="00896AA5">
      <w:pPr>
        <w:pStyle w:val="ListBullet"/>
      </w:pPr>
      <w:r>
        <w:t>The system must be simple and intuitive, and unambiguous output.</w:t>
      </w:r>
    </w:p>
    <w:p w14:paraId="15CB67E6" w14:textId="77777777" w:rsidR="00896AA5" w:rsidRDefault="00896AA5" w:rsidP="00896AA5">
      <w:pPr>
        <w:pStyle w:val="ListBullet"/>
      </w:pPr>
      <w:r>
        <w:t>The system must provide authentication to access its resource</w:t>
      </w:r>
      <w:r>
        <w:rPr>
          <w:rFonts w:ascii="Times New Roman" w:eastAsia="Times New Roman" w:hAnsi="Times New Roman" w:cs="Times New Roman"/>
        </w:rPr>
        <w:t>.</w:t>
      </w:r>
    </w:p>
    <w:p w14:paraId="375DA577" w14:textId="77777777" w:rsidR="00896AA5" w:rsidRDefault="00896AA5" w:rsidP="00896AA5">
      <w:pPr>
        <w:pStyle w:val="ListBullet"/>
      </w:pPr>
      <w:r>
        <w:t>The system must provide authorization and implement access control to its resource</w:t>
      </w:r>
      <w:r>
        <w:rPr>
          <w:rFonts w:ascii="Times New Roman" w:eastAsia="Times New Roman" w:hAnsi="Times New Roman" w:cs="Times New Roman"/>
        </w:rPr>
        <w:t>.</w:t>
      </w:r>
      <w:r>
        <w:t xml:space="preserve"> </w:t>
      </w:r>
    </w:p>
    <w:p w14:paraId="1EA1A7F0" w14:textId="77777777" w:rsidR="00896AA5" w:rsidRDefault="00896AA5" w:rsidP="00896AA5">
      <w:pPr>
        <w:pStyle w:val="ListBullet"/>
      </w:pPr>
      <w:r>
        <w:t>The system must provide secure access online and be available to any device.</w:t>
      </w:r>
    </w:p>
    <w:p w14:paraId="3AB476A2" w14:textId="77777777" w:rsidR="00896AA5" w:rsidRDefault="00896AA5" w:rsidP="00896AA5">
      <w:pPr>
        <w:pStyle w:val="ListBullet"/>
      </w:pPr>
      <w:r>
        <w:t>The system must allow access to customizable reports based on staff roles.</w:t>
      </w:r>
    </w:p>
    <w:p w14:paraId="3837F387" w14:textId="77777777" w:rsidR="00896AA5" w:rsidRDefault="00896AA5" w:rsidP="00896AA5">
      <w:pPr>
        <w:ind w:left="360"/>
      </w:pPr>
    </w:p>
    <w:p w14:paraId="5586513E" w14:textId="77777777" w:rsidR="00896AA5" w:rsidRDefault="00896AA5" w:rsidP="00896AA5">
      <w:pPr>
        <w:pStyle w:val="Heading3"/>
      </w:pPr>
      <w:bookmarkStart w:id="9" w:name="_Toc518237285"/>
      <w:r>
        <w:t>Input</w:t>
      </w:r>
      <w:bookmarkEnd w:id="9"/>
    </w:p>
    <w:p w14:paraId="1CE79124" w14:textId="77777777" w:rsidR="00896AA5" w:rsidRDefault="00896AA5" w:rsidP="00896AA5">
      <w:pPr>
        <w:pStyle w:val="ListBullet"/>
      </w:pPr>
      <w:r>
        <w:t xml:space="preserve">The system must allow for case management by staff. </w:t>
      </w:r>
    </w:p>
    <w:p w14:paraId="7AB7CED7" w14:textId="77777777" w:rsidR="00896AA5" w:rsidRDefault="00896AA5" w:rsidP="00896AA5">
      <w:pPr>
        <w:pStyle w:val="ListBullet"/>
      </w:pPr>
      <w:r>
        <w:t>The system must store</w:t>
      </w:r>
      <w:r>
        <w:rPr>
          <w:rFonts w:ascii="Times New Roman" w:eastAsia="Times New Roman" w:hAnsi="Times New Roman" w:cs="Times New Roman"/>
        </w:rPr>
        <w:t xml:space="preserve"> case activity and event logs.</w:t>
      </w:r>
    </w:p>
    <w:p w14:paraId="78871A38" w14:textId="77777777" w:rsidR="00896AA5" w:rsidRDefault="00896AA5" w:rsidP="00896AA5">
      <w:pPr>
        <w:pStyle w:val="ListBullet"/>
      </w:pPr>
      <w:r>
        <w:t>The system must capture relevant information about staff reporting preferences.</w:t>
      </w:r>
    </w:p>
    <w:p w14:paraId="7205C9F5" w14:textId="77777777" w:rsidR="00896AA5" w:rsidRDefault="00896AA5" w:rsidP="00896AA5">
      <w:pPr>
        <w:pStyle w:val="ListBullet"/>
      </w:pPr>
      <w:r>
        <w:t xml:space="preserve">The system must allow management to assign staff to roles. </w:t>
      </w:r>
    </w:p>
    <w:p w14:paraId="6321A055" w14:textId="77777777" w:rsidR="00896AA5" w:rsidRDefault="00896AA5" w:rsidP="00896AA5">
      <w:pPr>
        <w:ind w:left="360"/>
      </w:pPr>
    </w:p>
    <w:p w14:paraId="1C10BF1D" w14:textId="77777777" w:rsidR="00896AA5" w:rsidRDefault="00896AA5" w:rsidP="00896AA5">
      <w:pPr>
        <w:pStyle w:val="Heading3"/>
      </w:pPr>
      <w:bookmarkStart w:id="10" w:name="_Toc518237286"/>
      <w:r>
        <w:t>Process</w:t>
      </w:r>
      <w:bookmarkEnd w:id="10"/>
    </w:p>
    <w:p w14:paraId="49807408" w14:textId="77777777" w:rsidR="00896AA5" w:rsidRDefault="00896AA5" w:rsidP="00896AA5">
      <w:pPr>
        <w:pStyle w:val="ListBullet"/>
      </w:pPr>
      <w:r>
        <w:t>The system must integrate with the existing case systems.</w:t>
      </w:r>
    </w:p>
    <w:p w14:paraId="5FF02F18" w14:textId="77777777" w:rsidR="00896AA5" w:rsidRDefault="00896AA5" w:rsidP="00896AA5">
      <w:pPr>
        <w:pStyle w:val="ListBullet"/>
      </w:pPr>
      <w:r>
        <w:t>The system must be able to generate reports based on user provided metrics.</w:t>
      </w:r>
    </w:p>
    <w:p w14:paraId="1C4BA3E8" w14:textId="77777777" w:rsidR="00896AA5" w:rsidRDefault="00896AA5" w:rsidP="00896AA5">
      <w:pPr>
        <w:pStyle w:val="ListBullet"/>
      </w:pPr>
      <w:r>
        <w:t>The system must be able to pull data from existing systems and aggregate data.</w:t>
      </w:r>
    </w:p>
    <w:p w14:paraId="1CDBBC3F" w14:textId="77777777" w:rsidR="00896AA5" w:rsidRDefault="00896AA5" w:rsidP="00896AA5">
      <w:pPr>
        <w:pStyle w:val="ListBullet"/>
      </w:pPr>
      <w:r>
        <w:t xml:space="preserve">The system must have built-in algorithms to enforce agency rules and objectives. </w:t>
      </w:r>
    </w:p>
    <w:p w14:paraId="34D182DF" w14:textId="77777777" w:rsidR="00896AA5" w:rsidRDefault="00896AA5" w:rsidP="00896AA5">
      <w:pPr>
        <w:pStyle w:val="ListBullet"/>
      </w:pPr>
      <w:r>
        <w:t>The system must be able to export data in various formats.</w:t>
      </w:r>
    </w:p>
    <w:p w14:paraId="64967183" w14:textId="77777777" w:rsidR="00896AA5" w:rsidRDefault="00896AA5" w:rsidP="00896AA5">
      <w:pPr>
        <w:ind w:left="360"/>
      </w:pPr>
    </w:p>
    <w:p w14:paraId="7A8D99E2" w14:textId="77777777" w:rsidR="00896AA5" w:rsidRDefault="00896AA5" w:rsidP="00896AA5">
      <w:pPr>
        <w:pStyle w:val="Heading3"/>
      </w:pPr>
      <w:bookmarkStart w:id="11" w:name="_Toc518237287"/>
      <w:r>
        <w:t>Performance</w:t>
      </w:r>
      <w:bookmarkEnd w:id="11"/>
    </w:p>
    <w:p w14:paraId="25557780" w14:textId="77777777" w:rsidR="00896AA5" w:rsidRDefault="00896AA5" w:rsidP="00896AA5">
      <w:pPr>
        <w:pStyle w:val="ListBullet"/>
      </w:pPr>
      <w:r>
        <w:t>The system must be able to scale and support thousands of users simultaneously.</w:t>
      </w:r>
    </w:p>
    <w:p w14:paraId="5AD641D7" w14:textId="77777777" w:rsidR="00896AA5" w:rsidRDefault="00896AA5" w:rsidP="00896AA5">
      <w:pPr>
        <w:pStyle w:val="ListBullet"/>
      </w:pPr>
      <w:r>
        <w:lastRenderedPageBreak/>
        <w:t>The system must be able to handle core business processes.</w:t>
      </w:r>
    </w:p>
    <w:p w14:paraId="68A8B4DD" w14:textId="77777777" w:rsidR="00896AA5" w:rsidRDefault="00896AA5" w:rsidP="00896AA5">
      <w:pPr>
        <w:pStyle w:val="ListBullet"/>
        <w:ind w:left="720" w:firstLine="0"/>
      </w:pPr>
      <w:r>
        <w:t>The system must have a friendly interface, easy to use and accessible on any device.</w:t>
      </w:r>
    </w:p>
    <w:p w14:paraId="2B2F615F" w14:textId="77777777" w:rsidR="00896AA5" w:rsidRDefault="00896AA5" w:rsidP="00896AA5">
      <w:pPr>
        <w:pStyle w:val="ListBullet"/>
        <w:numPr>
          <w:ilvl w:val="0"/>
          <w:numId w:val="0"/>
        </w:numPr>
        <w:ind w:left="720"/>
      </w:pPr>
    </w:p>
    <w:p w14:paraId="53B7403E" w14:textId="77777777" w:rsidR="00896AA5" w:rsidRDefault="00896AA5" w:rsidP="00896AA5">
      <w:pPr>
        <w:pStyle w:val="Heading3"/>
      </w:pPr>
      <w:bookmarkStart w:id="12" w:name="_Toc518237288"/>
      <w:r>
        <w:t>Control</w:t>
      </w:r>
      <w:bookmarkEnd w:id="12"/>
    </w:p>
    <w:p w14:paraId="38287659" w14:textId="77777777" w:rsidR="00896AA5" w:rsidRDefault="00896AA5" w:rsidP="00896AA5">
      <w:pPr>
        <w:pStyle w:val="ListBullet"/>
      </w:pPr>
      <w:r>
        <w:t xml:space="preserve">The system must provide a secure single log-in enterprise-wide. </w:t>
      </w:r>
    </w:p>
    <w:p w14:paraId="0350F66C" w14:textId="77777777" w:rsidR="00896AA5" w:rsidRDefault="00896AA5" w:rsidP="00896AA5">
      <w:pPr>
        <w:pStyle w:val="ListBullet"/>
      </w:pPr>
      <w:r>
        <w:t xml:space="preserve">The system must provide authentication, authorization and access control mechanisms consistent with business rules. </w:t>
      </w:r>
    </w:p>
    <w:p w14:paraId="540A48A7" w14:textId="77777777" w:rsidR="00896AA5" w:rsidRDefault="00896AA5" w:rsidP="00896AA5">
      <w:pPr>
        <w:pStyle w:val="ListBullet"/>
      </w:pPr>
      <w:r>
        <w:t>The system must provide for the security, integrity, reliability, retention and back-up of data in accordance with applicable state laws, governing bodies, industry standards and business rules.</w:t>
      </w:r>
    </w:p>
    <w:p w14:paraId="29920A16" w14:textId="77777777" w:rsidR="00896AA5" w:rsidRPr="00772B5F" w:rsidRDefault="00896AA5" w:rsidP="00896AA5">
      <w:r>
        <w:t xml:space="preserve"> </w:t>
      </w:r>
    </w:p>
    <w:p w14:paraId="6299A92F" w14:textId="77777777" w:rsidR="00896AA5" w:rsidRDefault="00896AA5" w:rsidP="00896AA5">
      <w:pPr>
        <w:pStyle w:val="Heading2"/>
      </w:pPr>
      <w:bookmarkStart w:id="13" w:name="_Toc516311527"/>
      <w:bookmarkStart w:id="14" w:name="_Toc518237289"/>
      <w:r>
        <w:lastRenderedPageBreak/>
        <w:t>Data Process Model</w:t>
      </w:r>
      <w:bookmarkEnd w:id="13"/>
      <w:bookmarkEnd w:id="14"/>
    </w:p>
    <w:p w14:paraId="3BFC5CF2" w14:textId="77777777" w:rsidR="00896AA5" w:rsidRDefault="00896AA5" w:rsidP="00896AA5">
      <w:r>
        <w:rPr>
          <w:noProof/>
        </w:rPr>
        <w:drawing>
          <wp:inline distT="0" distB="0" distL="0" distR="0" wp14:anchorId="2140758F" wp14:editId="764393E6">
            <wp:extent cx="5885815" cy="68865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7" t="922" r="3818" b="2773"/>
                    <a:stretch/>
                  </pic:blipFill>
                  <pic:spPr bwMode="auto">
                    <a:xfrm>
                      <a:off x="0" y="0"/>
                      <a:ext cx="5895686" cy="6898124"/>
                    </a:xfrm>
                    <a:prstGeom prst="rect">
                      <a:avLst/>
                    </a:prstGeom>
                    <a:ln>
                      <a:noFill/>
                    </a:ln>
                    <a:extLst>
                      <a:ext uri="{53640926-AAD7-44D8-BBD7-CCE9431645EC}">
                        <a14:shadowObscured xmlns:a14="http://schemas.microsoft.com/office/drawing/2010/main"/>
                      </a:ext>
                    </a:extLst>
                  </pic:spPr>
                </pic:pic>
              </a:graphicData>
            </a:graphic>
          </wp:inline>
        </w:drawing>
      </w:r>
    </w:p>
    <w:p w14:paraId="5B8686D4" w14:textId="77777777" w:rsidR="00896AA5" w:rsidRDefault="00896AA5" w:rsidP="00896AA5">
      <w:pPr>
        <w:pStyle w:val="Heading2"/>
      </w:pPr>
      <w:bookmarkStart w:id="15" w:name="_Toc516311528"/>
      <w:bookmarkStart w:id="16" w:name="_Toc518237290"/>
      <w:r>
        <w:lastRenderedPageBreak/>
        <w:t>Data Flow Diagram</w:t>
      </w:r>
      <w:bookmarkEnd w:id="15"/>
      <w:bookmarkEnd w:id="16"/>
    </w:p>
    <w:p w14:paraId="52EF67D4" w14:textId="77777777" w:rsidR="00896AA5" w:rsidRDefault="00896AA5" w:rsidP="00896AA5">
      <w:bookmarkStart w:id="17" w:name="_Toc516311529"/>
      <w:r>
        <w:rPr>
          <w:noProof/>
        </w:rPr>
        <w:drawing>
          <wp:inline distT="0" distB="0" distL="0" distR="0" wp14:anchorId="075FBF00" wp14:editId="7F2F2A7A">
            <wp:extent cx="4867275" cy="512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275" cy="5124450"/>
                    </a:xfrm>
                    <a:prstGeom prst="rect">
                      <a:avLst/>
                    </a:prstGeom>
                  </pic:spPr>
                </pic:pic>
              </a:graphicData>
            </a:graphic>
          </wp:inline>
        </w:drawing>
      </w:r>
    </w:p>
    <w:p w14:paraId="456F10AC" w14:textId="77777777" w:rsidR="00896AA5" w:rsidRDefault="00896AA5" w:rsidP="00896AA5">
      <w:pPr>
        <w:rPr>
          <w:rFonts w:asciiTheme="majorHAnsi" w:eastAsiaTheme="majorEastAsia" w:hAnsiTheme="majorHAnsi" w:cstheme="majorBidi"/>
          <w:b/>
          <w:bCs/>
        </w:rPr>
      </w:pPr>
      <w:r>
        <w:br w:type="page"/>
      </w:r>
    </w:p>
    <w:p w14:paraId="50DF7C76" w14:textId="77777777" w:rsidR="00896AA5" w:rsidRDefault="00896AA5" w:rsidP="00896AA5">
      <w:pPr>
        <w:pStyle w:val="Heading2"/>
        <w:jc w:val="center"/>
      </w:pPr>
    </w:p>
    <w:p w14:paraId="28B69CE0" w14:textId="77777777" w:rsidR="00896AA5" w:rsidRDefault="00896AA5" w:rsidP="00896AA5">
      <w:pPr>
        <w:pStyle w:val="Heading2"/>
      </w:pPr>
      <w:bookmarkStart w:id="18" w:name="_Toc518237291"/>
      <w:r>
        <w:t>Data Dictionary</w:t>
      </w:r>
      <w:bookmarkEnd w:id="17"/>
      <w:bookmarkEnd w:id="18"/>
    </w:p>
    <w:p w14:paraId="00AD0755" w14:textId="77777777" w:rsidR="00896AA5" w:rsidRPr="009D6693" w:rsidRDefault="00896AA5" w:rsidP="00896AA5">
      <w:r>
        <w:rPr>
          <w:noProof/>
          <w:lang w:eastAsia="en-US"/>
        </w:rPr>
        <w:drawing>
          <wp:inline distT="0" distB="0" distL="0" distR="0" wp14:anchorId="4F7D9576" wp14:editId="1FDBB58C">
            <wp:extent cx="4352925" cy="4619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925" cy="4619625"/>
                    </a:xfrm>
                    <a:prstGeom prst="rect">
                      <a:avLst/>
                    </a:prstGeom>
                  </pic:spPr>
                </pic:pic>
              </a:graphicData>
            </a:graphic>
          </wp:inline>
        </w:drawing>
      </w:r>
    </w:p>
    <w:p w14:paraId="08FF0613" w14:textId="77777777" w:rsidR="00896AA5" w:rsidRPr="009D6693" w:rsidRDefault="00896AA5" w:rsidP="00896AA5">
      <w:pPr>
        <w:ind w:hanging="450"/>
      </w:pPr>
      <w:r>
        <w:rPr>
          <w:noProof/>
          <w:lang w:eastAsia="en-US"/>
        </w:rPr>
        <w:lastRenderedPageBreak/>
        <w:drawing>
          <wp:inline distT="0" distB="0" distL="0" distR="0" wp14:anchorId="4AD081FE" wp14:editId="3C17C7B6">
            <wp:extent cx="6530196" cy="3676026"/>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0196" cy="3676026"/>
                    </a:xfrm>
                    <a:prstGeom prst="rect">
                      <a:avLst/>
                    </a:prstGeom>
                  </pic:spPr>
                </pic:pic>
              </a:graphicData>
            </a:graphic>
          </wp:inline>
        </w:drawing>
      </w:r>
    </w:p>
    <w:p w14:paraId="3A98B13D" w14:textId="77777777" w:rsidR="00896AA5" w:rsidRDefault="00896AA5" w:rsidP="00896AA5">
      <w:pPr>
        <w:pStyle w:val="Heading4"/>
      </w:pPr>
      <w:bookmarkStart w:id="19" w:name="_Toc516311530"/>
      <w:r>
        <w:lastRenderedPageBreak/>
        <w:t>Associative Entity</w:t>
      </w:r>
      <w:bookmarkEnd w:id="19"/>
    </w:p>
    <w:p w14:paraId="0ED44831" w14:textId="77777777" w:rsidR="00896AA5" w:rsidRPr="00C77A15" w:rsidRDefault="00896AA5" w:rsidP="00896AA5">
      <w:r>
        <w:rPr>
          <w:noProof/>
          <w:lang w:eastAsia="en-US"/>
        </w:rPr>
        <w:drawing>
          <wp:inline distT="0" distB="0" distL="0" distR="0" wp14:anchorId="7755742B" wp14:editId="24569AC5">
            <wp:extent cx="6197318" cy="5133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7318" cy="5133975"/>
                    </a:xfrm>
                    <a:prstGeom prst="rect">
                      <a:avLst/>
                    </a:prstGeom>
                  </pic:spPr>
                </pic:pic>
              </a:graphicData>
            </a:graphic>
          </wp:inline>
        </w:drawing>
      </w:r>
    </w:p>
    <w:p w14:paraId="00E2457D" w14:textId="77777777" w:rsidR="00896AA5" w:rsidRDefault="00896AA5" w:rsidP="00896AA5">
      <w:pPr>
        <w:pStyle w:val="Heading4"/>
      </w:pPr>
      <w:bookmarkStart w:id="20" w:name="_Toc516311531"/>
      <w:r>
        <w:lastRenderedPageBreak/>
        <w:t>Notation Entity</w:t>
      </w:r>
      <w:bookmarkEnd w:id="20"/>
    </w:p>
    <w:p w14:paraId="03907D0B" w14:textId="77777777" w:rsidR="00896AA5" w:rsidRPr="00C77A15" w:rsidRDefault="00896AA5" w:rsidP="00896AA5">
      <w:r>
        <w:rPr>
          <w:noProof/>
          <w:lang w:eastAsia="en-US"/>
        </w:rPr>
        <w:drawing>
          <wp:inline distT="0" distB="0" distL="0" distR="0" wp14:anchorId="297C48DE" wp14:editId="20042333">
            <wp:extent cx="6169189" cy="2552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73972" cy="2554679"/>
                    </a:xfrm>
                    <a:prstGeom prst="rect">
                      <a:avLst/>
                    </a:prstGeom>
                  </pic:spPr>
                </pic:pic>
              </a:graphicData>
            </a:graphic>
          </wp:inline>
        </w:drawing>
      </w:r>
    </w:p>
    <w:p w14:paraId="5919BE0D" w14:textId="77777777" w:rsidR="00896AA5" w:rsidRPr="00681429" w:rsidRDefault="00896AA5" w:rsidP="00896AA5"/>
    <w:p w14:paraId="4B9CE0C1" w14:textId="77777777" w:rsidR="00896AA5" w:rsidRDefault="00896AA5" w:rsidP="00896AA5">
      <w:pPr>
        <w:pStyle w:val="Heading2"/>
      </w:pPr>
      <w:bookmarkStart w:id="21" w:name="_Toc516311532"/>
      <w:bookmarkStart w:id="22" w:name="_Toc518237292"/>
      <w:r>
        <w:t>Object Modelling</w:t>
      </w:r>
      <w:bookmarkEnd w:id="21"/>
      <w:bookmarkEnd w:id="22"/>
    </w:p>
    <w:p w14:paraId="5C673982" w14:textId="77777777" w:rsidR="00896AA5" w:rsidRPr="00526CF7" w:rsidRDefault="00896AA5" w:rsidP="00896AA5">
      <w:r>
        <w:t>Use appropriate object modeling techniques and tools to describe the system requirements.</w:t>
      </w:r>
    </w:p>
    <w:p w14:paraId="7F16118E" w14:textId="77777777" w:rsidR="00896AA5" w:rsidRPr="00540561" w:rsidRDefault="00896AA5" w:rsidP="00896AA5">
      <w:r>
        <w:t xml:space="preserve">Every person in the database will inherit from the PERSON class, including attorneys, clients, investigators, judges, defendants, witnesses, etc. While they inherit and share a common set of characteristics, as can be seen in the models below, they can possess their own characteristics. </w:t>
      </w:r>
    </w:p>
    <w:p w14:paraId="0CAC72EB" w14:textId="77777777" w:rsidR="00896AA5" w:rsidRDefault="00896AA5" w:rsidP="00896AA5">
      <w:pPr>
        <w:ind w:hanging="1170"/>
      </w:pPr>
      <w:r>
        <w:rPr>
          <w:noProof/>
          <w:lang w:eastAsia="en-US"/>
        </w:rPr>
        <w:lastRenderedPageBreak/>
        <w:drawing>
          <wp:inline distT="0" distB="0" distL="0" distR="0" wp14:anchorId="59C717FE" wp14:editId="45F05B84">
            <wp:extent cx="7375067" cy="29071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866"/>
                    <a:stretch/>
                  </pic:blipFill>
                  <pic:spPr bwMode="auto">
                    <a:xfrm>
                      <a:off x="0" y="0"/>
                      <a:ext cx="7374465" cy="2906865"/>
                    </a:xfrm>
                    <a:prstGeom prst="rect">
                      <a:avLst/>
                    </a:prstGeom>
                    <a:ln>
                      <a:noFill/>
                    </a:ln>
                    <a:extLst>
                      <a:ext uri="{53640926-AAD7-44D8-BBD7-CCE9431645EC}">
                        <a14:shadowObscured xmlns:a14="http://schemas.microsoft.com/office/drawing/2010/main"/>
                      </a:ext>
                    </a:extLst>
                  </pic:spPr>
                </pic:pic>
              </a:graphicData>
            </a:graphic>
          </wp:inline>
        </w:drawing>
      </w:r>
    </w:p>
    <w:p w14:paraId="4EC15E70" w14:textId="77777777" w:rsidR="00896AA5" w:rsidRPr="00A72255" w:rsidRDefault="00896AA5" w:rsidP="00896AA5"/>
    <w:p w14:paraId="6B50C9F3" w14:textId="77777777" w:rsidR="00896AA5" w:rsidRPr="00681429" w:rsidRDefault="00896AA5" w:rsidP="00896AA5">
      <w:pPr>
        <w:ind w:firstLine="0"/>
      </w:pPr>
      <w:r>
        <w:rPr>
          <w:noProof/>
          <w:lang w:eastAsia="en-US"/>
        </w:rPr>
        <w:drawing>
          <wp:inline distT="0" distB="0" distL="0" distR="0" wp14:anchorId="30F3B48A" wp14:editId="1061E6F4">
            <wp:extent cx="67341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36581" cy="2839464"/>
                    </a:xfrm>
                    <a:prstGeom prst="rect">
                      <a:avLst/>
                    </a:prstGeom>
                  </pic:spPr>
                </pic:pic>
              </a:graphicData>
            </a:graphic>
          </wp:inline>
        </w:drawing>
      </w:r>
    </w:p>
    <w:p w14:paraId="15605243" w14:textId="77777777" w:rsidR="00896AA5" w:rsidRDefault="00896AA5" w:rsidP="00896AA5"/>
    <w:p w14:paraId="2B4085DE" w14:textId="77777777" w:rsidR="00896AA5" w:rsidRPr="00B14AAD" w:rsidRDefault="00896AA5" w:rsidP="00896AA5">
      <w:pPr>
        <w:pStyle w:val="Heading2"/>
      </w:pPr>
      <w:bookmarkStart w:id="23" w:name="_Toc516311533"/>
      <w:bookmarkStart w:id="24" w:name="_Toc518237293"/>
      <w:r w:rsidRPr="00B14AAD">
        <w:t>Use Cases and Actors</w:t>
      </w:r>
      <w:bookmarkEnd w:id="23"/>
      <w:bookmarkEnd w:id="24"/>
    </w:p>
    <w:p w14:paraId="655C71F5" w14:textId="77777777" w:rsidR="00896AA5" w:rsidRDefault="00896AA5" w:rsidP="00896AA5">
      <w:r>
        <w:t>Primary use cases and actors for the ZENO system include:</w:t>
      </w:r>
    </w:p>
    <w:p w14:paraId="268CBBD1" w14:textId="77777777" w:rsidR="00896AA5" w:rsidRDefault="00896AA5" w:rsidP="00896AA5">
      <w:pPr>
        <w:pStyle w:val="ListParagraph"/>
        <w:numPr>
          <w:ilvl w:val="0"/>
          <w:numId w:val="26"/>
        </w:numPr>
      </w:pPr>
      <w:r>
        <w:t>ATTORNEY</w:t>
      </w:r>
      <w:r w:rsidRPr="00141D24">
        <w:t xml:space="preserve"> (actor) can </w:t>
      </w:r>
      <w:r>
        <w:t>VIEW OWN CASE REPORTS</w:t>
      </w:r>
      <w:r w:rsidRPr="00141D24">
        <w:t xml:space="preserve"> (use case)</w:t>
      </w:r>
      <w:r>
        <w:t>.</w:t>
      </w:r>
    </w:p>
    <w:p w14:paraId="000E056A" w14:textId="77777777" w:rsidR="00896AA5" w:rsidRDefault="00896AA5" w:rsidP="00896AA5">
      <w:pPr>
        <w:pStyle w:val="ListParagraph"/>
        <w:numPr>
          <w:ilvl w:val="0"/>
          <w:numId w:val="26"/>
        </w:numPr>
      </w:pPr>
      <w:r>
        <w:lastRenderedPageBreak/>
        <w:t>MANAGER</w:t>
      </w:r>
      <w:r w:rsidRPr="00141D24">
        <w:t xml:space="preserve"> (actor) </w:t>
      </w:r>
      <w:r>
        <w:t>can VIEW ALL CASE REPORTS (use case).</w:t>
      </w:r>
    </w:p>
    <w:p w14:paraId="34F267BC" w14:textId="77777777" w:rsidR="00896AA5" w:rsidRDefault="00896AA5" w:rsidP="00896AA5">
      <w:pPr>
        <w:pStyle w:val="ListParagraph"/>
        <w:numPr>
          <w:ilvl w:val="0"/>
          <w:numId w:val="26"/>
        </w:numPr>
      </w:pPr>
      <w:r>
        <w:t>OFFICE ASSISTANT</w:t>
      </w:r>
      <w:r w:rsidRPr="00141D24">
        <w:t xml:space="preserve"> (actor) </w:t>
      </w:r>
      <w:r>
        <w:t>can PRINT CASE REPORTS (use case).</w:t>
      </w:r>
    </w:p>
    <w:p w14:paraId="528261ED" w14:textId="77777777" w:rsidR="00896AA5" w:rsidRDefault="00896AA5" w:rsidP="00896AA5">
      <w:pPr>
        <w:pStyle w:val="Heading2"/>
      </w:pPr>
      <w:bookmarkStart w:id="25" w:name="_Toc516311534"/>
      <w:bookmarkStart w:id="26" w:name="_Toc518237294"/>
      <w:r>
        <w:t>Use Case Diagram</w:t>
      </w:r>
      <w:bookmarkEnd w:id="25"/>
      <w:bookmarkEnd w:id="26"/>
    </w:p>
    <w:p w14:paraId="6EF3A546" w14:textId="77777777" w:rsidR="00896AA5" w:rsidRDefault="00896AA5" w:rsidP="00896AA5">
      <w:pPr>
        <w:ind w:firstLine="0"/>
      </w:pPr>
      <w:r>
        <w:rPr>
          <w:noProof/>
          <w:lang w:eastAsia="en-US"/>
        </w:rPr>
        <w:drawing>
          <wp:inline distT="0" distB="0" distL="0" distR="0" wp14:anchorId="16E5E9CC" wp14:editId="0D46F1B5">
            <wp:extent cx="6541611" cy="441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52111" cy="4417154"/>
                    </a:xfrm>
                    <a:prstGeom prst="rect">
                      <a:avLst/>
                    </a:prstGeom>
                  </pic:spPr>
                </pic:pic>
              </a:graphicData>
            </a:graphic>
          </wp:inline>
        </w:drawing>
      </w:r>
    </w:p>
    <w:p w14:paraId="14186904" w14:textId="77777777" w:rsidR="00896AA5" w:rsidRDefault="00896AA5" w:rsidP="00896AA5">
      <w:pPr>
        <w:ind w:left="360" w:firstLine="0"/>
      </w:pPr>
    </w:p>
    <w:p w14:paraId="0781783A" w14:textId="77777777" w:rsidR="00896AA5" w:rsidRDefault="00896AA5" w:rsidP="00896AA5">
      <w:pPr>
        <w:pStyle w:val="Heading2"/>
      </w:pPr>
      <w:bookmarkStart w:id="27" w:name="_Toc516311535"/>
      <w:bookmarkStart w:id="28" w:name="_Toc518237295"/>
      <w:r>
        <w:lastRenderedPageBreak/>
        <w:t>State Transition</w:t>
      </w:r>
      <w:bookmarkEnd w:id="27"/>
      <w:bookmarkEnd w:id="28"/>
    </w:p>
    <w:p w14:paraId="0CEDFE46" w14:textId="77777777" w:rsidR="00896AA5" w:rsidRDefault="00896AA5" w:rsidP="00896AA5">
      <w:pPr>
        <w:ind w:firstLine="0"/>
      </w:pPr>
      <w:r>
        <w:rPr>
          <w:noProof/>
          <w:lang w:eastAsia="en-US"/>
        </w:rPr>
        <w:drawing>
          <wp:inline distT="0" distB="0" distL="0" distR="0" wp14:anchorId="75B361E0" wp14:editId="7DBEC642">
            <wp:extent cx="6486525" cy="5076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35" t="2989" r="1978" b="3339"/>
                    <a:stretch/>
                  </pic:blipFill>
                  <pic:spPr bwMode="auto">
                    <a:xfrm>
                      <a:off x="0" y="0"/>
                      <a:ext cx="6486889" cy="507711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B3EB458" w14:textId="77777777" w:rsidR="006E6CEA" w:rsidRPr="006E6CEA" w:rsidRDefault="006E6CEA" w:rsidP="006E6CEA"/>
    <w:p w14:paraId="4BE47684" w14:textId="77777777" w:rsidR="00681429" w:rsidRDefault="00681429" w:rsidP="00D406B8">
      <w:pPr>
        <w:pStyle w:val="Heading2"/>
      </w:pPr>
    </w:p>
    <w:p w14:paraId="1ADC4AC7" w14:textId="71DD3902" w:rsidR="00C564FA" w:rsidRDefault="00C564FA" w:rsidP="00A87D9C">
      <w:pPr>
        <w:pStyle w:val="Heading1"/>
      </w:pPr>
      <w:bookmarkStart w:id="29" w:name="_Toc518237296"/>
      <w:r>
        <w:t>Systems Design</w:t>
      </w:r>
      <w:bookmarkEnd w:id="29"/>
    </w:p>
    <w:p w14:paraId="32AAAD84" w14:textId="4C094657" w:rsidR="00A87D9C" w:rsidRDefault="00E67E4B" w:rsidP="006E6CEA">
      <w:pPr>
        <w:pStyle w:val="Heading2"/>
      </w:pPr>
      <w:bookmarkStart w:id="30" w:name="_Toc518237297"/>
      <w:r>
        <w:t>Specification</w:t>
      </w:r>
      <w:bookmarkEnd w:id="30"/>
    </w:p>
    <w:tbl>
      <w:tblPr>
        <w:tblW w:w="98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8640"/>
      </w:tblGrid>
      <w:tr w:rsidR="00A87D9C" w14:paraId="288A27BC" w14:textId="77777777" w:rsidTr="00A87D9C">
        <w:trPr>
          <w:trHeight w:val="440"/>
        </w:trPr>
        <w:tc>
          <w:tcPr>
            <w:tcW w:w="9810"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CF6CB4" w14:textId="77777777" w:rsidR="00A87D9C" w:rsidRDefault="00A87D9C">
            <w:pPr>
              <w:widowControl w:val="0"/>
              <w:spacing w:line="240" w:lineRule="auto"/>
            </w:pPr>
            <w:r>
              <w:t>The reporting application</w:t>
            </w:r>
            <w:r>
              <w:rPr>
                <w:color w:val="980000"/>
              </w:rPr>
              <w:t xml:space="preserve"> </w:t>
            </w:r>
            <w:r>
              <w:t>will provide UIs for reporting current, and/or historical case data statewide. These reports will also provide additional functionality for filtering and aggregating case data.</w:t>
            </w:r>
          </w:p>
        </w:tc>
      </w:tr>
      <w:tr w:rsidR="00A87D9C" w14:paraId="04E11210"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11D1" w14:textId="77777777" w:rsidR="00A87D9C" w:rsidRDefault="00A87D9C">
            <w:pPr>
              <w:widowControl w:val="0"/>
              <w:spacing w:line="240" w:lineRule="auto"/>
              <w:ind w:firstLine="75"/>
              <w:rPr>
                <w:b/>
              </w:rPr>
            </w:pPr>
            <w:r>
              <w:rPr>
                <w:b/>
              </w:rPr>
              <w:t>1</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F5371" w14:textId="77777777" w:rsidR="00A87D9C" w:rsidRDefault="00A87D9C">
            <w:pPr>
              <w:widowControl w:val="0"/>
              <w:spacing w:line="240" w:lineRule="auto"/>
            </w:pPr>
            <w:r>
              <w:t xml:space="preserve">Given a set of filters (e.g., Division, Unit, Office, date) the </w:t>
            </w:r>
            <w:r>
              <w:rPr>
                <w:i/>
              </w:rPr>
              <w:t>Events</w:t>
            </w:r>
            <w:r>
              <w:t xml:space="preserve"> screen will return a list or graphical display of aggregate counts for the given filters grouped by filtered agency entities. When comparing multiple date ranges, aggregate counts will be replaced by differences. </w:t>
            </w:r>
          </w:p>
        </w:tc>
      </w:tr>
      <w:tr w:rsidR="00A87D9C" w14:paraId="3CA19EC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949A" w14:textId="77777777" w:rsidR="00A87D9C" w:rsidRDefault="00A87D9C">
            <w:pPr>
              <w:widowControl w:val="0"/>
              <w:spacing w:line="240" w:lineRule="auto"/>
              <w:ind w:firstLine="75"/>
              <w:rPr>
                <w:b/>
              </w:rPr>
            </w:pPr>
            <w:r>
              <w:rPr>
                <w:b/>
              </w:rPr>
              <w:t>2</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B8E8" w14:textId="77777777" w:rsidR="00A87D9C" w:rsidRDefault="00A87D9C">
            <w:pPr>
              <w:widowControl w:val="0"/>
              <w:spacing w:line="240" w:lineRule="auto"/>
            </w:pPr>
            <w:r>
              <w:t xml:space="preserve">Filtering characteristics should include: </w:t>
            </w:r>
          </w:p>
          <w:p w14:paraId="611D5167" w14:textId="77777777" w:rsidR="00A87D9C" w:rsidRDefault="00A87D9C" w:rsidP="00C414B8">
            <w:pPr>
              <w:widowControl w:val="0"/>
              <w:numPr>
                <w:ilvl w:val="0"/>
                <w:numId w:val="19"/>
              </w:numPr>
              <w:spacing w:line="240" w:lineRule="auto"/>
              <w:contextualSpacing/>
            </w:pPr>
            <w:r>
              <w:t>Period (e.g., custom, today, yesterday, last week…)</w:t>
            </w:r>
          </w:p>
          <w:p w14:paraId="3CC8D44E" w14:textId="77777777" w:rsidR="00A87D9C" w:rsidRDefault="00A87D9C" w:rsidP="00C414B8">
            <w:pPr>
              <w:widowControl w:val="0"/>
              <w:numPr>
                <w:ilvl w:val="1"/>
                <w:numId w:val="19"/>
              </w:numPr>
              <w:spacing w:line="240" w:lineRule="auto"/>
              <w:contextualSpacing/>
            </w:pPr>
            <w:r>
              <w:t>From (Starting Date)</w:t>
            </w:r>
          </w:p>
          <w:p w14:paraId="7F857FC9" w14:textId="77777777" w:rsidR="00A87D9C" w:rsidRDefault="00A87D9C" w:rsidP="00C414B8">
            <w:pPr>
              <w:widowControl w:val="0"/>
              <w:numPr>
                <w:ilvl w:val="1"/>
                <w:numId w:val="19"/>
              </w:numPr>
              <w:spacing w:line="240" w:lineRule="auto"/>
              <w:contextualSpacing/>
            </w:pPr>
            <w:r>
              <w:t>To (Ending Date)</w:t>
            </w:r>
          </w:p>
          <w:p w14:paraId="3F843EDA" w14:textId="77777777" w:rsidR="00A87D9C" w:rsidRDefault="00A87D9C" w:rsidP="00C414B8">
            <w:pPr>
              <w:widowControl w:val="0"/>
              <w:numPr>
                <w:ilvl w:val="0"/>
                <w:numId w:val="19"/>
              </w:numPr>
              <w:spacing w:line="240" w:lineRule="auto"/>
              <w:contextualSpacing/>
            </w:pPr>
            <w:r>
              <w:t>Comparison (i.e., no comparison, compare to previous period, and compare to previous year)</w:t>
            </w:r>
          </w:p>
          <w:p w14:paraId="4F6BFC59" w14:textId="77777777" w:rsidR="00A87D9C" w:rsidRDefault="00A87D9C" w:rsidP="00C414B8">
            <w:pPr>
              <w:widowControl w:val="0"/>
              <w:numPr>
                <w:ilvl w:val="1"/>
                <w:numId w:val="19"/>
              </w:numPr>
              <w:spacing w:line="240" w:lineRule="auto"/>
              <w:contextualSpacing/>
            </w:pPr>
            <w:r>
              <w:t>When not “no comparison”</w:t>
            </w:r>
          </w:p>
          <w:p w14:paraId="7CBCC349" w14:textId="77777777" w:rsidR="00A87D9C" w:rsidRDefault="00A87D9C" w:rsidP="00C414B8">
            <w:pPr>
              <w:widowControl w:val="0"/>
              <w:numPr>
                <w:ilvl w:val="2"/>
                <w:numId w:val="19"/>
              </w:numPr>
              <w:spacing w:line="240" w:lineRule="auto"/>
              <w:contextualSpacing/>
            </w:pPr>
            <w:r>
              <w:t>From (Starting Date)</w:t>
            </w:r>
          </w:p>
          <w:p w14:paraId="709CC95E" w14:textId="77777777" w:rsidR="00A87D9C" w:rsidRDefault="00A87D9C" w:rsidP="00C414B8">
            <w:pPr>
              <w:widowControl w:val="0"/>
              <w:numPr>
                <w:ilvl w:val="2"/>
                <w:numId w:val="19"/>
              </w:numPr>
              <w:spacing w:line="240" w:lineRule="auto"/>
              <w:contextualSpacing/>
            </w:pPr>
            <w:r>
              <w:t>To (Ending Date)</w:t>
            </w:r>
          </w:p>
          <w:p w14:paraId="49E6131C" w14:textId="77777777" w:rsidR="00A87D9C" w:rsidRDefault="00A87D9C" w:rsidP="00C414B8">
            <w:pPr>
              <w:widowControl w:val="0"/>
              <w:numPr>
                <w:ilvl w:val="0"/>
                <w:numId w:val="19"/>
              </w:numPr>
              <w:spacing w:line="240" w:lineRule="auto"/>
              <w:contextualSpacing/>
            </w:pPr>
            <w:r>
              <w:t>Division (e.g., PD, CAFL, YAD, MH)</w:t>
            </w:r>
          </w:p>
          <w:p w14:paraId="1A77EBAC" w14:textId="77777777" w:rsidR="00A87D9C" w:rsidRDefault="00A87D9C" w:rsidP="00C414B8">
            <w:pPr>
              <w:widowControl w:val="0"/>
              <w:numPr>
                <w:ilvl w:val="0"/>
                <w:numId w:val="19"/>
              </w:numPr>
              <w:spacing w:line="240" w:lineRule="auto"/>
              <w:contextualSpacing/>
            </w:pPr>
            <w:r>
              <w:t>Unit (e.g., trial, appeals)</w:t>
            </w:r>
          </w:p>
          <w:p w14:paraId="0598D871" w14:textId="77777777" w:rsidR="00A87D9C" w:rsidRDefault="00A87D9C" w:rsidP="00C414B8">
            <w:pPr>
              <w:widowControl w:val="0"/>
              <w:numPr>
                <w:ilvl w:val="0"/>
                <w:numId w:val="19"/>
              </w:numPr>
              <w:spacing w:line="240" w:lineRule="auto"/>
              <w:contextualSpacing/>
            </w:pPr>
            <w:r>
              <w:t>Office (e.g., Lowell District)</w:t>
            </w:r>
          </w:p>
          <w:p w14:paraId="53B407F2" w14:textId="77777777" w:rsidR="00A87D9C" w:rsidRDefault="00A87D9C" w:rsidP="00C414B8">
            <w:pPr>
              <w:widowControl w:val="0"/>
              <w:numPr>
                <w:ilvl w:val="0"/>
                <w:numId w:val="19"/>
              </w:numPr>
              <w:spacing w:line="240" w:lineRule="auto"/>
              <w:contextualSpacing/>
            </w:pPr>
            <w:r>
              <w:t>Staff Detail</w:t>
            </w:r>
          </w:p>
        </w:tc>
      </w:tr>
      <w:tr w:rsidR="00A87D9C" w14:paraId="3F76E11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576FD" w14:textId="77777777" w:rsidR="00A87D9C" w:rsidRDefault="00A87D9C">
            <w:pPr>
              <w:widowControl w:val="0"/>
              <w:spacing w:line="240" w:lineRule="auto"/>
              <w:ind w:firstLine="75"/>
              <w:rPr>
                <w:b/>
              </w:rPr>
            </w:pPr>
            <w:r>
              <w:rPr>
                <w:b/>
              </w:rPr>
              <w:t>3</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285F4" w14:textId="77777777" w:rsidR="00A87D9C" w:rsidRDefault="00A87D9C">
            <w:pPr>
              <w:widowControl w:val="0"/>
              <w:spacing w:line="240" w:lineRule="auto"/>
            </w:pPr>
            <w:r>
              <w:t xml:space="preserve">The </w:t>
            </w:r>
            <w:r>
              <w:rPr>
                <w:i/>
              </w:rPr>
              <w:t>Period</w:t>
            </w:r>
            <w:r>
              <w:t xml:space="preserve"> filter should present a set of predefined periods including:</w:t>
            </w:r>
          </w:p>
          <w:p w14:paraId="3D99A467" w14:textId="77777777" w:rsidR="00A87D9C" w:rsidRDefault="00A87D9C" w:rsidP="00C414B8">
            <w:pPr>
              <w:widowControl w:val="0"/>
              <w:numPr>
                <w:ilvl w:val="0"/>
                <w:numId w:val="20"/>
              </w:numPr>
              <w:spacing w:line="240" w:lineRule="auto"/>
              <w:contextualSpacing/>
            </w:pPr>
            <w:r>
              <w:t>Custom</w:t>
            </w:r>
          </w:p>
          <w:p w14:paraId="4A44D730" w14:textId="77777777" w:rsidR="00A87D9C" w:rsidRDefault="00A87D9C" w:rsidP="00C414B8">
            <w:pPr>
              <w:widowControl w:val="0"/>
              <w:numPr>
                <w:ilvl w:val="0"/>
                <w:numId w:val="20"/>
              </w:numPr>
              <w:spacing w:line="240" w:lineRule="auto"/>
              <w:contextualSpacing/>
            </w:pPr>
            <w:r>
              <w:t>Today</w:t>
            </w:r>
          </w:p>
          <w:p w14:paraId="4E002920" w14:textId="77777777" w:rsidR="00A87D9C" w:rsidRDefault="00A87D9C" w:rsidP="00C414B8">
            <w:pPr>
              <w:widowControl w:val="0"/>
              <w:numPr>
                <w:ilvl w:val="0"/>
                <w:numId w:val="20"/>
              </w:numPr>
              <w:spacing w:line="240" w:lineRule="auto"/>
              <w:contextualSpacing/>
            </w:pPr>
            <w:r>
              <w:t>Yesterday</w:t>
            </w:r>
          </w:p>
          <w:p w14:paraId="77367E8C" w14:textId="77777777" w:rsidR="00A87D9C" w:rsidRDefault="00A87D9C" w:rsidP="00C414B8">
            <w:pPr>
              <w:widowControl w:val="0"/>
              <w:numPr>
                <w:ilvl w:val="0"/>
                <w:numId w:val="20"/>
              </w:numPr>
              <w:spacing w:line="240" w:lineRule="auto"/>
              <w:contextualSpacing/>
            </w:pPr>
            <w:r>
              <w:t>Last Week</w:t>
            </w:r>
          </w:p>
          <w:p w14:paraId="00A1BD78" w14:textId="77777777" w:rsidR="00A87D9C" w:rsidRDefault="00A87D9C" w:rsidP="00C414B8">
            <w:pPr>
              <w:widowControl w:val="0"/>
              <w:numPr>
                <w:ilvl w:val="0"/>
                <w:numId w:val="20"/>
              </w:numPr>
              <w:spacing w:line="240" w:lineRule="auto"/>
              <w:contextualSpacing/>
            </w:pPr>
            <w:r>
              <w:t>Last Month</w:t>
            </w:r>
          </w:p>
          <w:p w14:paraId="57EE5AC4" w14:textId="77777777" w:rsidR="00A87D9C" w:rsidRDefault="00A87D9C" w:rsidP="00C414B8">
            <w:pPr>
              <w:widowControl w:val="0"/>
              <w:numPr>
                <w:ilvl w:val="0"/>
                <w:numId w:val="20"/>
              </w:numPr>
              <w:spacing w:line="240" w:lineRule="auto"/>
              <w:contextualSpacing/>
            </w:pPr>
            <w:r>
              <w:t>Q2 FY2017</w:t>
            </w:r>
          </w:p>
          <w:p w14:paraId="6E1CF78E" w14:textId="77777777" w:rsidR="00A87D9C" w:rsidRDefault="00A87D9C" w:rsidP="00C414B8">
            <w:pPr>
              <w:widowControl w:val="0"/>
              <w:numPr>
                <w:ilvl w:val="0"/>
                <w:numId w:val="20"/>
              </w:numPr>
              <w:spacing w:line="240" w:lineRule="auto"/>
              <w:contextualSpacing/>
            </w:pPr>
            <w:r>
              <w:t>Q1 FY2017</w:t>
            </w:r>
          </w:p>
          <w:p w14:paraId="6851EC88" w14:textId="77777777" w:rsidR="00A87D9C" w:rsidRDefault="00A87D9C" w:rsidP="00C414B8">
            <w:pPr>
              <w:widowControl w:val="0"/>
              <w:numPr>
                <w:ilvl w:val="0"/>
                <w:numId w:val="20"/>
              </w:numPr>
              <w:spacing w:line="240" w:lineRule="auto"/>
              <w:contextualSpacing/>
            </w:pPr>
            <w:r>
              <w:t>Q4 FY2016</w:t>
            </w:r>
          </w:p>
          <w:p w14:paraId="29EC179E" w14:textId="77777777" w:rsidR="00A87D9C" w:rsidRDefault="00A87D9C" w:rsidP="00C414B8">
            <w:pPr>
              <w:widowControl w:val="0"/>
              <w:numPr>
                <w:ilvl w:val="0"/>
                <w:numId w:val="20"/>
              </w:numPr>
              <w:spacing w:line="240" w:lineRule="auto"/>
              <w:contextualSpacing/>
            </w:pPr>
            <w:r>
              <w:t>Q3 FY2016 . . .</w:t>
            </w:r>
          </w:p>
          <w:p w14:paraId="6152C5B0" w14:textId="77777777" w:rsidR="00A87D9C" w:rsidRDefault="00A87D9C">
            <w:pPr>
              <w:widowControl w:val="0"/>
              <w:spacing w:line="240" w:lineRule="auto"/>
            </w:pPr>
            <w:r>
              <w:t xml:space="preserve">Where the divisions by quarter are the preceding 8 quarters, excluding the current quarter.  </w:t>
            </w:r>
          </w:p>
        </w:tc>
      </w:tr>
      <w:tr w:rsidR="00A87D9C" w14:paraId="2EC505E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69F6D" w14:textId="77777777" w:rsidR="00A87D9C" w:rsidRDefault="00A87D9C">
            <w:pPr>
              <w:widowControl w:val="0"/>
              <w:spacing w:line="240" w:lineRule="auto"/>
              <w:ind w:firstLine="75"/>
              <w:rPr>
                <w:b/>
              </w:rPr>
            </w:pPr>
            <w:r>
              <w:rPr>
                <w:b/>
              </w:rPr>
              <w:lastRenderedPageBreak/>
              <w:t>4</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F189" w14:textId="77777777" w:rsidR="00A87D9C" w:rsidRDefault="00A87D9C">
            <w:pPr>
              <w:widowControl w:val="0"/>
              <w:spacing w:line="240" w:lineRule="auto"/>
            </w:pPr>
            <w:r>
              <w:t xml:space="preserve">The values of the </w:t>
            </w:r>
            <w:r>
              <w:rPr>
                <w:i/>
              </w:rPr>
              <w:t>From</w:t>
            </w:r>
            <w:r>
              <w:t xml:space="preserve"> and </w:t>
            </w:r>
            <w:r>
              <w:rPr>
                <w:i/>
              </w:rPr>
              <w:t>To</w:t>
            </w:r>
            <w:r>
              <w:t xml:space="preserve"> dates associated with </w:t>
            </w:r>
            <w:r>
              <w:rPr>
                <w:i/>
              </w:rPr>
              <w:t>Period</w:t>
            </w:r>
            <w:r>
              <w:t xml:space="preserve"> are automatically set after selecting a period. If they are altered, the </w:t>
            </w:r>
            <w:r>
              <w:rPr>
                <w:i/>
              </w:rPr>
              <w:t>Period</w:t>
            </w:r>
            <w:r>
              <w:t xml:space="preserve"> selection is set to </w:t>
            </w:r>
            <w:r>
              <w:rPr>
                <w:i/>
              </w:rPr>
              <w:t>Custom</w:t>
            </w:r>
            <w:r>
              <w:t>.</w:t>
            </w:r>
          </w:p>
        </w:tc>
      </w:tr>
      <w:tr w:rsidR="00A87D9C" w14:paraId="7311477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A01F" w14:textId="77777777" w:rsidR="00A87D9C" w:rsidRDefault="00A87D9C">
            <w:pPr>
              <w:widowControl w:val="0"/>
              <w:spacing w:line="240" w:lineRule="auto"/>
              <w:ind w:firstLine="75"/>
              <w:rPr>
                <w:b/>
              </w:rPr>
            </w:pPr>
            <w:r>
              <w:rPr>
                <w:b/>
              </w:rPr>
              <w:t>5</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BB55A" w14:textId="77777777" w:rsidR="00A87D9C" w:rsidRDefault="00A87D9C">
            <w:pPr>
              <w:widowControl w:val="0"/>
              <w:spacing w:line="240" w:lineRule="auto"/>
            </w:pPr>
            <w:r>
              <w:t xml:space="preserve">The </w:t>
            </w:r>
            <w:r>
              <w:rPr>
                <w:i/>
              </w:rPr>
              <w:t>Comparison</w:t>
            </w:r>
            <w:r>
              <w:t xml:space="preserve"> selection can be:</w:t>
            </w:r>
          </w:p>
          <w:p w14:paraId="16B933B6" w14:textId="77777777" w:rsidR="00A87D9C" w:rsidRDefault="00A87D9C" w:rsidP="00C414B8">
            <w:pPr>
              <w:widowControl w:val="0"/>
              <w:numPr>
                <w:ilvl w:val="0"/>
                <w:numId w:val="21"/>
              </w:numPr>
              <w:spacing w:line="240" w:lineRule="auto"/>
              <w:contextualSpacing/>
            </w:pPr>
            <w:r>
              <w:t xml:space="preserve">No comparison </w:t>
            </w:r>
          </w:p>
          <w:p w14:paraId="5A0183E3" w14:textId="77777777" w:rsidR="00A87D9C" w:rsidRDefault="00A87D9C" w:rsidP="00C414B8">
            <w:pPr>
              <w:widowControl w:val="0"/>
              <w:numPr>
                <w:ilvl w:val="0"/>
                <w:numId w:val="21"/>
              </w:numPr>
              <w:spacing w:line="240" w:lineRule="auto"/>
              <w:contextualSpacing/>
            </w:pPr>
            <w:r>
              <w:t>Custom</w:t>
            </w:r>
          </w:p>
          <w:p w14:paraId="072D9334" w14:textId="77777777" w:rsidR="00A87D9C" w:rsidRDefault="00A87D9C" w:rsidP="00C414B8">
            <w:pPr>
              <w:widowControl w:val="0"/>
              <w:numPr>
                <w:ilvl w:val="0"/>
                <w:numId w:val="21"/>
              </w:numPr>
              <w:spacing w:line="240" w:lineRule="auto"/>
              <w:contextualSpacing/>
            </w:pPr>
            <w:r>
              <w:t>Compare to previous period</w:t>
            </w:r>
          </w:p>
          <w:p w14:paraId="7A74EF67" w14:textId="77777777" w:rsidR="00A87D9C" w:rsidRDefault="00A87D9C" w:rsidP="00C414B8">
            <w:pPr>
              <w:widowControl w:val="0"/>
              <w:numPr>
                <w:ilvl w:val="0"/>
                <w:numId w:val="21"/>
              </w:numPr>
              <w:spacing w:line="240" w:lineRule="auto"/>
              <w:contextualSpacing/>
            </w:pPr>
            <w:r>
              <w:t>Compare to previous year</w:t>
            </w:r>
          </w:p>
        </w:tc>
      </w:tr>
      <w:tr w:rsidR="00A87D9C" w14:paraId="44FFFDD5"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07706" w14:textId="77777777" w:rsidR="00A87D9C" w:rsidRDefault="00A87D9C">
            <w:pPr>
              <w:widowControl w:val="0"/>
              <w:spacing w:line="240" w:lineRule="auto"/>
              <w:ind w:firstLine="75"/>
              <w:rPr>
                <w:b/>
              </w:rPr>
            </w:pPr>
            <w:r>
              <w:rPr>
                <w:b/>
              </w:rPr>
              <w:t>6</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21AF" w14:textId="77777777" w:rsidR="00A87D9C" w:rsidRDefault="00A87D9C">
            <w:pPr>
              <w:widowControl w:val="0"/>
              <w:spacing w:line="240" w:lineRule="auto"/>
            </w:pPr>
            <w:r>
              <w:t xml:space="preserve">The </w:t>
            </w:r>
            <w:r>
              <w:rPr>
                <w:i/>
              </w:rPr>
              <w:t>Comparison’s</w:t>
            </w:r>
            <w:r>
              <w:t xml:space="preserve"> </w:t>
            </w:r>
            <w:r>
              <w:rPr>
                <w:i/>
              </w:rPr>
              <w:t>From</w:t>
            </w:r>
            <w:r>
              <w:t xml:space="preserve"> and </w:t>
            </w:r>
            <w:r>
              <w:rPr>
                <w:i/>
              </w:rPr>
              <w:t>To</w:t>
            </w:r>
            <w:r>
              <w:t xml:space="preserve"> fields only appear when </w:t>
            </w:r>
            <w:r>
              <w:rPr>
                <w:i/>
              </w:rPr>
              <w:t>Comparison</w:t>
            </w:r>
            <w:r>
              <w:t xml:space="preserve"> is not equal to “No comparison”</w:t>
            </w:r>
          </w:p>
        </w:tc>
      </w:tr>
      <w:tr w:rsidR="00A87D9C" w14:paraId="0970AB6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9A441" w14:textId="77777777" w:rsidR="00A87D9C" w:rsidRDefault="00A87D9C">
            <w:pPr>
              <w:widowControl w:val="0"/>
              <w:spacing w:line="240" w:lineRule="auto"/>
              <w:ind w:firstLine="75"/>
              <w:rPr>
                <w:b/>
              </w:rPr>
            </w:pPr>
            <w:r>
              <w:rPr>
                <w:b/>
              </w:rPr>
              <w:t>7</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1D38" w14:textId="77777777" w:rsidR="00A87D9C" w:rsidRDefault="00A87D9C">
            <w:pPr>
              <w:widowControl w:val="0"/>
              <w:spacing w:line="240" w:lineRule="auto"/>
            </w:pPr>
            <w:r>
              <w:t xml:space="preserve">The values of the </w:t>
            </w:r>
            <w:r>
              <w:rPr>
                <w:i/>
              </w:rPr>
              <w:t>From</w:t>
            </w:r>
            <w:r>
              <w:t xml:space="preserve"> and </w:t>
            </w:r>
            <w:r>
              <w:rPr>
                <w:i/>
              </w:rPr>
              <w:t>To</w:t>
            </w:r>
            <w:r>
              <w:t xml:space="preserve"> dates associated with </w:t>
            </w:r>
            <w:r>
              <w:rPr>
                <w:i/>
              </w:rPr>
              <w:t>Comparison</w:t>
            </w:r>
            <w:r>
              <w:t xml:space="preserve"> are automatically set after selecting a </w:t>
            </w:r>
            <w:r>
              <w:rPr>
                <w:i/>
              </w:rPr>
              <w:t xml:space="preserve">..previous period </w:t>
            </w:r>
            <w:r>
              <w:t>or ...</w:t>
            </w:r>
            <w:r>
              <w:rPr>
                <w:i/>
              </w:rPr>
              <w:t>previous year</w:t>
            </w:r>
            <w:r>
              <w:t xml:space="preserve">. If they are altered, the selection is set to </w:t>
            </w:r>
            <w:r>
              <w:rPr>
                <w:i/>
              </w:rPr>
              <w:t>Custom</w:t>
            </w:r>
            <w:r>
              <w:t>.</w:t>
            </w:r>
          </w:p>
        </w:tc>
      </w:tr>
      <w:tr w:rsidR="00A87D9C" w14:paraId="39229C4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B7BA" w14:textId="77777777" w:rsidR="00A87D9C" w:rsidRDefault="00A87D9C">
            <w:pPr>
              <w:widowControl w:val="0"/>
              <w:spacing w:line="240" w:lineRule="auto"/>
              <w:ind w:firstLine="75"/>
              <w:rPr>
                <w:b/>
              </w:rPr>
            </w:pPr>
            <w:r>
              <w:rPr>
                <w:b/>
              </w:rPr>
              <w:t>8</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2E57" w14:textId="77777777" w:rsidR="00A87D9C" w:rsidRDefault="00A87D9C">
            <w:pPr>
              <w:widowControl w:val="0"/>
              <w:spacing w:line="240" w:lineRule="auto"/>
            </w:pPr>
            <w:r>
              <w:t xml:space="preserve">The span of time covered by the </w:t>
            </w:r>
            <w:r>
              <w:rPr>
                <w:i/>
              </w:rPr>
              <w:t>From</w:t>
            </w:r>
            <w:r>
              <w:t xml:space="preserve"> and </w:t>
            </w:r>
            <w:r>
              <w:rPr>
                <w:i/>
              </w:rPr>
              <w:t>To</w:t>
            </w:r>
            <w:r>
              <w:t xml:space="preserve"> dates associated with </w:t>
            </w:r>
            <w:r>
              <w:rPr>
                <w:i/>
              </w:rPr>
              <w:t>Comparison</w:t>
            </w:r>
            <w:r>
              <w:t xml:space="preserve"> must be the same as that covered by the </w:t>
            </w:r>
            <w:r>
              <w:rPr>
                <w:i/>
              </w:rPr>
              <w:t>From</w:t>
            </w:r>
            <w:r>
              <w:t xml:space="preserve"> and </w:t>
            </w:r>
            <w:r>
              <w:rPr>
                <w:i/>
              </w:rPr>
              <w:t>To</w:t>
            </w:r>
            <w:r>
              <w:t xml:space="preserve"> dates associated with </w:t>
            </w:r>
            <w:r>
              <w:rPr>
                <w:i/>
              </w:rPr>
              <w:t>Period.</w:t>
            </w:r>
          </w:p>
        </w:tc>
      </w:tr>
      <w:tr w:rsidR="00A87D9C" w14:paraId="4A05329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B72B" w14:textId="77777777" w:rsidR="00A87D9C" w:rsidRDefault="00A87D9C">
            <w:pPr>
              <w:widowControl w:val="0"/>
              <w:spacing w:line="240" w:lineRule="auto"/>
              <w:ind w:firstLine="75"/>
              <w:rPr>
                <w:b/>
              </w:rPr>
            </w:pPr>
            <w:r>
              <w:rPr>
                <w:b/>
              </w:rPr>
              <w:t>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9E93A" w14:textId="77777777" w:rsidR="00A87D9C" w:rsidRDefault="00A87D9C">
            <w:pPr>
              <w:widowControl w:val="0"/>
              <w:spacing w:line="240" w:lineRule="auto"/>
            </w:pPr>
            <w:r>
              <w:t xml:space="preserve">The </w:t>
            </w:r>
            <w:r>
              <w:rPr>
                <w:i/>
              </w:rPr>
              <w:t>Division</w:t>
            </w:r>
            <w:r>
              <w:t xml:space="preserve">, </w:t>
            </w:r>
            <w:r>
              <w:rPr>
                <w:i/>
              </w:rPr>
              <w:t>Unit</w:t>
            </w:r>
            <w:r>
              <w:t xml:space="preserve">, and </w:t>
            </w:r>
            <w:r>
              <w:rPr>
                <w:i/>
              </w:rPr>
              <w:t>Office</w:t>
            </w:r>
            <w:r>
              <w:t xml:space="preserve"> fields should be pulldown menus. </w:t>
            </w:r>
          </w:p>
        </w:tc>
      </w:tr>
      <w:tr w:rsidR="00A87D9C" w14:paraId="357B7A7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4AA9" w14:textId="77777777" w:rsidR="00A87D9C" w:rsidRDefault="00A87D9C">
            <w:pPr>
              <w:widowControl w:val="0"/>
              <w:spacing w:line="240" w:lineRule="auto"/>
              <w:ind w:firstLine="75"/>
              <w:rPr>
                <w:b/>
              </w:rPr>
            </w:pPr>
            <w:r>
              <w:rPr>
                <w:b/>
              </w:rPr>
              <w:t>10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0413E2" w14:textId="77777777" w:rsidR="00A87D9C" w:rsidRDefault="00A87D9C">
            <w:pPr>
              <w:widowControl w:val="0"/>
              <w:spacing w:line="240" w:lineRule="auto"/>
            </w:pPr>
            <w:r>
              <w:t xml:space="preserve">All pulldown values should default to ALL. </w:t>
            </w:r>
          </w:p>
        </w:tc>
      </w:tr>
      <w:tr w:rsidR="00A87D9C" w14:paraId="7C3A0B8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7434" w14:textId="77777777" w:rsidR="00A87D9C" w:rsidRDefault="00A87D9C">
            <w:pPr>
              <w:widowControl w:val="0"/>
              <w:spacing w:line="240" w:lineRule="auto"/>
              <w:ind w:firstLine="75"/>
              <w:rPr>
                <w:b/>
              </w:rPr>
            </w:pPr>
            <w:r>
              <w:rPr>
                <w:b/>
              </w:rPr>
              <w:t>11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17D459" w14:textId="77777777" w:rsidR="00A87D9C" w:rsidRDefault="00A87D9C">
            <w:pPr>
              <w:widowControl w:val="0"/>
              <w:spacing w:line="240" w:lineRule="auto"/>
            </w:pPr>
            <w:r>
              <w:t xml:space="preserve">The </w:t>
            </w:r>
            <w:r>
              <w:rPr>
                <w:i/>
              </w:rPr>
              <w:t>Division</w:t>
            </w:r>
            <w:r>
              <w:t xml:space="preserve">, </w:t>
            </w:r>
            <w:r>
              <w:rPr>
                <w:i/>
              </w:rPr>
              <w:t>Unit</w:t>
            </w:r>
            <w:r>
              <w:t xml:space="preserve">, and </w:t>
            </w:r>
            <w:r>
              <w:rPr>
                <w:i/>
              </w:rPr>
              <w:t>Office</w:t>
            </w:r>
            <w:r>
              <w:t xml:space="preserve"> pulldowns should allow for multiple selections. </w:t>
            </w:r>
          </w:p>
        </w:tc>
      </w:tr>
      <w:tr w:rsidR="00A87D9C" w14:paraId="50C4D28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53C0" w14:textId="77777777" w:rsidR="00A87D9C" w:rsidRDefault="00A87D9C">
            <w:pPr>
              <w:widowControl w:val="0"/>
              <w:spacing w:line="240" w:lineRule="auto"/>
              <w:ind w:firstLine="75"/>
              <w:rPr>
                <w:b/>
              </w:rPr>
            </w:pPr>
            <w:r>
              <w:rPr>
                <w:b/>
              </w:rPr>
              <w:t>12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CBCEAF" w14:textId="77777777" w:rsidR="00A87D9C" w:rsidRDefault="00A87D9C">
            <w:pPr>
              <w:widowControl w:val="0"/>
              <w:spacing w:line="240" w:lineRule="auto"/>
            </w:pPr>
            <w:r>
              <w:t xml:space="preserve">The available </w:t>
            </w:r>
            <w:r>
              <w:rPr>
                <w:i/>
              </w:rPr>
              <w:t>Unit</w:t>
            </w:r>
            <w:r>
              <w:t xml:space="preserve"> options should be contingent of selected </w:t>
            </w:r>
            <w:r>
              <w:rPr>
                <w:i/>
              </w:rPr>
              <w:t>Divisions</w:t>
            </w:r>
            <w:r>
              <w:t xml:space="preserve">, and the available </w:t>
            </w:r>
            <w:r>
              <w:rPr>
                <w:i/>
              </w:rPr>
              <w:t>Office</w:t>
            </w:r>
            <w:r>
              <w:t xml:space="preserve"> options should be contingent on the selected </w:t>
            </w:r>
            <w:r>
              <w:rPr>
                <w:i/>
              </w:rPr>
              <w:t>Unit</w:t>
            </w:r>
            <w:r>
              <w:t>. This is to avoid logical impossibilities that would lead to null results (e.g., Division = CAFL and Office = Lowell District).</w:t>
            </w:r>
          </w:p>
        </w:tc>
      </w:tr>
      <w:tr w:rsidR="00A87D9C" w14:paraId="2CD30CD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A0A0" w14:textId="77777777" w:rsidR="00A87D9C" w:rsidRDefault="00A87D9C">
            <w:pPr>
              <w:widowControl w:val="0"/>
              <w:spacing w:line="240" w:lineRule="auto"/>
              <w:ind w:firstLine="75"/>
              <w:rPr>
                <w:b/>
              </w:rPr>
            </w:pPr>
            <w:r>
              <w:rPr>
                <w:b/>
              </w:rPr>
              <w:t>13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F4EA72" w14:textId="77777777" w:rsidR="00A87D9C" w:rsidRDefault="00A87D9C">
            <w:pPr>
              <w:widowControl w:val="0"/>
              <w:spacing w:line="240" w:lineRule="auto"/>
            </w:pPr>
            <w:r>
              <w:rPr>
                <w:i/>
              </w:rPr>
              <w:t>Staff Detail</w:t>
            </w:r>
            <w:r>
              <w:t xml:space="preserve"> should be a pulldown, defaulting to all, and allowing for multiple selects (e.g., attorney, SSA, investigator).</w:t>
            </w:r>
          </w:p>
        </w:tc>
      </w:tr>
      <w:tr w:rsidR="00A87D9C" w14:paraId="0ACE719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ECC5" w14:textId="77777777" w:rsidR="00A87D9C" w:rsidRDefault="00A87D9C">
            <w:pPr>
              <w:widowControl w:val="0"/>
              <w:spacing w:line="240" w:lineRule="auto"/>
              <w:ind w:firstLine="75"/>
              <w:rPr>
                <w:b/>
              </w:rPr>
            </w:pPr>
            <w:r>
              <w:rPr>
                <w:b/>
              </w:rPr>
              <w:t>14</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4B0D8C" w14:textId="77777777" w:rsidR="00A87D9C" w:rsidRDefault="00A87D9C">
            <w:pPr>
              <w:widowControl w:val="0"/>
              <w:spacing w:line="240" w:lineRule="auto"/>
            </w:pPr>
            <w:r>
              <w:t xml:space="preserve">Filtered results should be displayed in four slices: </w:t>
            </w:r>
          </w:p>
          <w:p w14:paraId="13536E62" w14:textId="4D65BB18" w:rsidR="00A87D9C" w:rsidRDefault="00A87D9C" w:rsidP="00C414B8">
            <w:pPr>
              <w:widowControl w:val="0"/>
              <w:numPr>
                <w:ilvl w:val="0"/>
                <w:numId w:val="22"/>
              </w:numPr>
              <w:spacing w:line="240" w:lineRule="auto"/>
              <w:contextualSpacing/>
            </w:pPr>
            <w:r>
              <w:t xml:space="preserve">Mixed </w:t>
            </w:r>
            <w:r w:rsidR="00905446">
              <w:t>Division, Unit</w:t>
            </w:r>
            <w:r>
              <w:t xml:space="preserve"> and Office List</w:t>
            </w:r>
          </w:p>
          <w:p w14:paraId="02BE53C3" w14:textId="77777777" w:rsidR="00A87D9C" w:rsidRDefault="00A87D9C" w:rsidP="00C414B8">
            <w:pPr>
              <w:widowControl w:val="0"/>
              <w:numPr>
                <w:ilvl w:val="0"/>
                <w:numId w:val="23"/>
              </w:numPr>
              <w:spacing w:line="240" w:lineRule="auto"/>
              <w:contextualSpacing/>
            </w:pPr>
            <w:r>
              <w:t>Staff List</w:t>
            </w:r>
          </w:p>
          <w:p w14:paraId="5AA00F1E" w14:textId="77777777" w:rsidR="00A87D9C" w:rsidRDefault="00A87D9C" w:rsidP="00C414B8">
            <w:pPr>
              <w:widowControl w:val="0"/>
              <w:numPr>
                <w:ilvl w:val="0"/>
                <w:numId w:val="23"/>
              </w:numPr>
              <w:spacing w:line="240" w:lineRule="auto"/>
              <w:contextualSpacing/>
            </w:pPr>
            <w:r>
              <w:t>Graph</w:t>
            </w:r>
          </w:p>
          <w:p w14:paraId="4970E358" w14:textId="77777777" w:rsidR="00A87D9C" w:rsidRDefault="00A87D9C" w:rsidP="00C414B8">
            <w:pPr>
              <w:widowControl w:val="0"/>
              <w:numPr>
                <w:ilvl w:val="0"/>
                <w:numId w:val="23"/>
              </w:numPr>
              <w:spacing w:line="240" w:lineRule="auto"/>
              <w:contextualSpacing/>
            </w:pPr>
            <w:r>
              <w:t>Cases List</w:t>
            </w:r>
          </w:p>
        </w:tc>
      </w:tr>
      <w:tr w:rsidR="00A87D9C" w14:paraId="3C9B072C"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8D120" w14:textId="77777777" w:rsidR="00A87D9C" w:rsidRDefault="00A87D9C">
            <w:pPr>
              <w:widowControl w:val="0"/>
              <w:spacing w:line="240" w:lineRule="auto"/>
              <w:ind w:firstLine="75"/>
              <w:rPr>
                <w:b/>
              </w:rPr>
            </w:pPr>
            <w:r>
              <w:rPr>
                <w:b/>
              </w:rPr>
              <w:t>15</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AB8A98" w14:textId="77777777" w:rsidR="00A87D9C" w:rsidRDefault="00A87D9C">
            <w:pPr>
              <w:widowControl w:val="0"/>
              <w:spacing w:line="240" w:lineRule="auto"/>
            </w:pPr>
            <w:r>
              <w:t xml:space="preserve">The </w:t>
            </w:r>
            <w:r>
              <w:rPr>
                <w:i/>
              </w:rPr>
              <w:t>Mixed Division, Unit and Office List</w:t>
            </w:r>
            <w:r>
              <w:t xml:space="preserve"> should display</w:t>
            </w:r>
          </w:p>
          <w:p w14:paraId="21F0DE7C" w14:textId="77777777" w:rsidR="00A87D9C" w:rsidRDefault="00A87D9C" w:rsidP="00C414B8">
            <w:pPr>
              <w:widowControl w:val="0"/>
              <w:numPr>
                <w:ilvl w:val="0"/>
                <w:numId w:val="24"/>
              </w:numPr>
              <w:spacing w:line="240" w:lineRule="auto"/>
              <w:contextualSpacing/>
            </w:pPr>
            <w:r>
              <w:t>A nested list of the selected Divisions, Units and Offices</w:t>
            </w:r>
          </w:p>
          <w:p w14:paraId="3093F8DD" w14:textId="77777777" w:rsidR="00A87D9C" w:rsidRDefault="00A87D9C" w:rsidP="00C414B8">
            <w:pPr>
              <w:widowControl w:val="0"/>
              <w:numPr>
                <w:ilvl w:val="0"/>
                <w:numId w:val="24"/>
              </w:numPr>
              <w:spacing w:line="240" w:lineRule="auto"/>
              <w:contextualSpacing/>
            </w:pPr>
            <w:r>
              <w:t>As well as a TOTALS row at the top, aggregating values for the following rows.</w:t>
            </w:r>
          </w:p>
          <w:p w14:paraId="37BF0A81" w14:textId="77777777" w:rsidR="00A87D9C" w:rsidRDefault="00A87D9C">
            <w:pPr>
              <w:widowControl w:val="0"/>
              <w:spacing w:line="240" w:lineRule="auto"/>
            </w:pPr>
            <w:r>
              <w:t>Each row should contain columns noting</w:t>
            </w:r>
          </w:p>
          <w:p w14:paraId="3702D6FF" w14:textId="77777777" w:rsidR="00A87D9C" w:rsidRDefault="00A87D9C" w:rsidP="00C414B8">
            <w:pPr>
              <w:widowControl w:val="0"/>
              <w:numPr>
                <w:ilvl w:val="0"/>
                <w:numId w:val="25"/>
              </w:numPr>
              <w:spacing w:line="240" w:lineRule="auto"/>
              <w:contextualSpacing/>
            </w:pPr>
            <w:r>
              <w:t>Start: The number of open cases at the Start of the Period</w:t>
            </w:r>
          </w:p>
          <w:p w14:paraId="02FED034" w14:textId="77777777" w:rsidR="00A87D9C" w:rsidRDefault="00A87D9C" w:rsidP="00C414B8">
            <w:pPr>
              <w:widowControl w:val="0"/>
              <w:numPr>
                <w:ilvl w:val="0"/>
                <w:numId w:val="25"/>
              </w:numPr>
              <w:spacing w:line="240" w:lineRule="auto"/>
              <w:contextualSpacing/>
            </w:pPr>
            <w:r>
              <w:t xml:space="preserve">Asd: The number of cases Assigned during the Period that are not Probation or </w:t>
            </w:r>
            <w:r>
              <w:lastRenderedPageBreak/>
              <w:t>Bail</w:t>
            </w:r>
          </w:p>
          <w:p w14:paraId="04860D06" w14:textId="77777777" w:rsidR="00A87D9C" w:rsidRDefault="00A87D9C" w:rsidP="00C414B8">
            <w:pPr>
              <w:widowControl w:val="0"/>
              <w:numPr>
                <w:ilvl w:val="0"/>
                <w:numId w:val="25"/>
              </w:numPr>
              <w:spacing w:line="240" w:lineRule="auto"/>
              <w:contextualSpacing/>
            </w:pPr>
            <w:r>
              <w:t>Prob: The number of Probation cases assigned during the Period</w:t>
            </w:r>
          </w:p>
          <w:p w14:paraId="25AE4027" w14:textId="77777777" w:rsidR="00A87D9C" w:rsidRDefault="00A87D9C" w:rsidP="00C414B8">
            <w:pPr>
              <w:widowControl w:val="0"/>
              <w:numPr>
                <w:ilvl w:val="0"/>
                <w:numId w:val="25"/>
              </w:numPr>
              <w:spacing w:line="240" w:lineRule="auto"/>
              <w:contextualSpacing/>
            </w:pPr>
            <w:r>
              <w:t>Bail: The number of Bail cases assigned during the Period</w:t>
            </w:r>
          </w:p>
          <w:p w14:paraId="28DFDFA4" w14:textId="77777777" w:rsidR="00A87D9C" w:rsidRDefault="00A87D9C" w:rsidP="00C414B8">
            <w:pPr>
              <w:widowControl w:val="0"/>
              <w:numPr>
                <w:ilvl w:val="0"/>
                <w:numId w:val="25"/>
              </w:numPr>
              <w:spacing w:line="240" w:lineRule="auto"/>
              <w:contextualSpacing/>
            </w:pPr>
            <w:r>
              <w:t>Tch: The number of Touched Cases (start + asd + prob + bail)</w:t>
            </w:r>
          </w:p>
          <w:p w14:paraId="2F936C1C" w14:textId="77777777" w:rsidR="00A87D9C" w:rsidRDefault="00A87D9C" w:rsidP="00C414B8">
            <w:pPr>
              <w:widowControl w:val="0"/>
              <w:numPr>
                <w:ilvl w:val="0"/>
                <w:numId w:val="25"/>
              </w:numPr>
              <w:spacing w:line="240" w:lineRule="auto"/>
              <w:contextualSpacing/>
            </w:pPr>
            <w:r>
              <w:t>Clsd: The number of cases that were closed during the Period</w:t>
            </w:r>
          </w:p>
          <w:p w14:paraId="45A741FB" w14:textId="77777777" w:rsidR="00A87D9C" w:rsidRDefault="00A87D9C" w:rsidP="00C414B8">
            <w:pPr>
              <w:widowControl w:val="0"/>
              <w:numPr>
                <w:ilvl w:val="0"/>
                <w:numId w:val="25"/>
              </w:numPr>
              <w:spacing w:line="240" w:lineRule="auto"/>
              <w:contextualSpacing/>
            </w:pPr>
            <w:r>
              <w:t xml:space="preserve">End: The number of cases open at the end of the Period. </w:t>
            </w:r>
          </w:p>
        </w:tc>
      </w:tr>
      <w:tr w:rsidR="00A87D9C" w14:paraId="49085FF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01FF" w14:textId="77777777" w:rsidR="00A87D9C" w:rsidRDefault="00A87D9C">
            <w:pPr>
              <w:widowControl w:val="0"/>
              <w:spacing w:line="240" w:lineRule="auto"/>
              <w:ind w:firstLine="75"/>
              <w:rPr>
                <w:b/>
              </w:rPr>
            </w:pPr>
            <w:r>
              <w:rPr>
                <w:b/>
              </w:rPr>
              <w:lastRenderedPageBreak/>
              <w:t>16</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5367" w14:textId="77777777" w:rsidR="00A87D9C" w:rsidRDefault="00A87D9C">
            <w:pPr>
              <w:widowControl w:val="0"/>
              <w:spacing w:line="240" w:lineRule="auto"/>
            </w:pPr>
            <w:r>
              <w:t>When fetching search results the system should display a loading message to make clear that a search is underway. Ideally, this would take the form of a progress bar to indicate how much time is left.</w:t>
            </w:r>
          </w:p>
        </w:tc>
      </w:tr>
      <w:tr w:rsidR="00A87D9C" w14:paraId="2DC100E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A1B6" w14:textId="77777777" w:rsidR="00A87D9C" w:rsidRDefault="00A87D9C">
            <w:pPr>
              <w:widowControl w:val="0"/>
              <w:spacing w:line="240" w:lineRule="auto"/>
              <w:ind w:firstLine="75"/>
              <w:rPr>
                <w:b/>
              </w:rPr>
            </w:pPr>
            <w:r>
              <w:rPr>
                <w:b/>
              </w:rPr>
              <w:t>17</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E3A86B" w14:textId="77777777" w:rsidR="00A87D9C" w:rsidRDefault="00A87D9C">
            <w:pPr>
              <w:widowControl w:val="0"/>
              <w:spacing w:line="240" w:lineRule="auto"/>
            </w:pPr>
            <w:r>
              <w:rPr>
                <w:i/>
              </w:rPr>
              <w:t>Mixed Division, Unit and Office List</w:t>
            </w:r>
            <w:r>
              <w:t xml:space="preserve"> counts should count each individual case, not each time a staffer touches a case. So if two attorneys worked the same case, it would show up only once. </w:t>
            </w:r>
          </w:p>
        </w:tc>
      </w:tr>
      <w:tr w:rsidR="00A87D9C" w14:paraId="2CD52711"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F395" w14:textId="77777777" w:rsidR="00A87D9C" w:rsidRDefault="00A87D9C">
            <w:pPr>
              <w:widowControl w:val="0"/>
              <w:spacing w:line="240" w:lineRule="auto"/>
              <w:ind w:firstLine="75"/>
              <w:rPr>
                <w:b/>
              </w:rPr>
            </w:pPr>
            <w:r>
              <w:rPr>
                <w:b/>
              </w:rPr>
              <w:t>18</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CC8347" w14:textId="77777777" w:rsidR="00A87D9C" w:rsidRDefault="00A87D9C">
            <w:pPr>
              <w:widowControl w:val="0"/>
              <w:spacing w:line="240" w:lineRule="auto"/>
            </w:pPr>
            <w:r>
              <w:t xml:space="preserve">The content of the </w:t>
            </w:r>
            <w:r>
              <w:rPr>
                <w:i/>
              </w:rPr>
              <w:t>Mixed Division, Unit and Office List</w:t>
            </w:r>
            <w:r>
              <w:t xml:space="preserve"> is contingent on the filtering selections. </w:t>
            </w:r>
          </w:p>
        </w:tc>
      </w:tr>
      <w:tr w:rsidR="00A87D9C" w14:paraId="735044A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7CB7" w14:textId="77777777" w:rsidR="00A87D9C" w:rsidRDefault="00A87D9C">
            <w:pPr>
              <w:widowControl w:val="0"/>
              <w:spacing w:line="240" w:lineRule="auto"/>
              <w:ind w:firstLine="75"/>
              <w:rPr>
                <w:b/>
              </w:rPr>
            </w:pPr>
            <w:r>
              <w:rPr>
                <w:b/>
              </w:rPr>
              <w:t>19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E51B2C" w14:textId="77777777" w:rsidR="00A87D9C" w:rsidRDefault="00A87D9C">
            <w:pPr>
              <w:widowControl w:val="0"/>
              <w:spacing w:line="240" w:lineRule="auto"/>
            </w:pPr>
            <w:r>
              <w:t xml:space="preserve">The content of the </w:t>
            </w:r>
            <w:r>
              <w:rPr>
                <w:i/>
              </w:rPr>
              <w:t>Staff List</w:t>
            </w:r>
            <w:r>
              <w:t xml:space="preserve"> is contingent on those rows selected in the </w:t>
            </w:r>
            <w:r>
              <w:rPr>
                <w:i/>
              </w:rPr>
              <w:t>Mixed Division, Unit and Office List</w:t>
            </w:r>
            <w:r>
              <w:t xml:space="preserve">. It should be possible to select more than one such row. </w:t>
            </w:r>
          </w:p>
        </w:tc>
      </w:tr>
      <w:tr w:rsidR="00A87D9C" w14:paraId="438331E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49BA" w14:textId="77777777" w:rsidR="00A87D9C" w:rsidRDefault="00A87D9C">
            <w:pPr>
              <w:widowControl w:val="0"/>
              <w:spacing w:line="240" w:lineRule="auto"/>
              <w:ind w:firstLine="75"/>
              <w:rPr>
                <w:b/>
              </w:rPr>
            </w:pPr>
            <w:r>
              <w:rPr>
                <w:b/>
              </w:rPr>
              <w:t>20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27520B" w14:textId="77777777" w:rsidR="00A87D9C" w:rsidRDefault="00A87D9C">
            <w:pPr>
              <w:widowControl w:val="0"/>
              <w:spacing w:line="240" w:lineRule="auto"/>
            </w:pPr>
            <w:r>
              <w:t xml:space="preserve">The </w:t>
            </w:r>
            <w:r>
              <w:rPr>
                <w:i/>
              </w:rPr>
              <w:t xml:space="preserve">Staff List </w:t>
            </w:r>
            <w:r>
              <w:t xml:space="preserve">should display rows for each involved staff member with subdivisions for offices. Office subdivisions should not include counts. However, each staff row should include the same columns and counts as the </w:t>
            </w:r>
            <w:r>
              <w:rPr>
                <w:i/>
              </w:rPr>
              <w:t>Mixed Division, Unit and Office List</w:t>
            </w:r>
            <w:r>
              <w:t xml:space="preserve"> but tailored for the staff member</w:t>
            </w:r>
            <w:r>
              <w:rPr>
                <w:i/>
              </w:rPr>
              <w:t xml:space="preserve">. </w:t>
            </w:r>
          </w:p>
        </w:tc>
      </w:tr>
      <w:tr w:rsidR="00A87D9C" w14:paraId="00B6EC1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F71AC" w14:textId="77777777" w:rsidR="00A87D9C" w:rsidRDefault="00A87D9C">
            <w:pPr>
              <w:widowControl w:val="0"/>
              <w:spacing w:line="240" w:lineRule="auto"/>
              <w:ind w:firstLine="75"/>
              <w:rPr>
                <w:b/>
              </w:rPr>
            </w:pPr>
            <w:r>
              <w:rPr>
                <w:b/>
              </w:rPr>
              <w:t>21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890C7" w14:textId="4F5D976A" w:rsidR="00A87D9C" w:rsidRDefault="00905446">
            <w:pPr>
              <w:widowControl w:val="0"/>
              <w:spacing w:line="240" w:lineRule="auto"/>
            </w:pPr>
            <w:r>
              <w:t xml:space="preserve">The </w:t>
            </w:r>
            <w:r>
              <w:rPr>
                <w:i/>
              </w:rPr>
              <w:t>Staff List</w:t>
            </w:r>
            <w:r w:rsidR="00A87D9C">
              <w:t xml:space="preserve"> should count each time a staffer touches a case. So if two attorneys worked the same case, it would show up as a single case in each attorney’s row.</w:t>
            </w:r>
          </w:p>
        </w:tc>
      </w:tr>
      <w:tr w:rsidR="00A87D9C" w14:paraId="74F5B85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51B4" w14:textId="77777777" w:rsidR="00A87D9C" w:rsidRDefault="00A87D9C">
            <w:pPr>
              <w:widowControl w:val="0"/>
              <w:spacing w:line="240" w:lineRule="auto"/>
              <w:ind w:firstLine="75"/>
              <w:rPr>
                <w:b/>
              </w:rPr>
            </w:pPr>
            <w:r>
              <w:rPr>
                <w:b/>
              </w:rPr>
              <w:t>22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2718F9" w14:textId="77777777" w:rsidR="00A87D9C" w:rsidRDefault="00A87D9C">
            <w:pPr>
              <w:widowControl w:val="0"/>
              <w:spacing w:line="240" w:lineRule="auto"/>
              <w:rPr>
                <w:i/>
              </w:rPr>
            </w:pPr>
            <w:r>
              <w:t xml:space="preserve">The report will show either </w:t>
            </w:r>
            <w:r>
              <w:rPr>
                <w:i/>
              </w:rPr>
              <w:t xml:space="preserve">Details </w:t>
            </w:r>
            <w:r>
              <w:t xml:space="preserve">or </w:t>
            </w:r>
            <w:r>
              <w:rPr>
                <w:i/>
              </w:rPr>
              <w:t>Graph</w:t>
            </w:r>
          </w:p>
        </w:tc>
      </w:tr>
      <w:tr w:rsidR="00A87D9C" w14:paraId="75D11735"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D9A8" w14:textId="77777777" w:rsidR="00A87D9C" w:rsidRDefault="00A87D9C">
            <w:pPr>
              <w:widowControl w:val="0"/>
              <w:spacing w:line="240" w:lineRule="auto"/>
              <w:ind w:firstLine="75"/>
              <w:rPr>
                <w:b/>
              </w:rPr>
            </w:pPr>
            <w:r>
              <w:rPr>
                <w:b/>
              </w:rPr>
              <w:t>23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E0B01C" w14:textId="77777777" w:rsidR="00A87D9C" w:rsidRDefault="00A87D9C">
            <w:pPr>
              <w:widowControl w:val="0"/>
              <w:spacing w:line="240" w:lineRule="auto"/>
            </w:pPr>
            <w:r>
              <w:t xml:space="preserve">When </w:t>
            </w:r>
            <w:r>
              <w:rPr>
                <w:i/>
              </w:rPr>
              <w:t xml:space="preserve">Comparison </w:t>
            </w:r>
            <w:r>
              <w:t xml:space="preserve">is not </w:t>
            </w:r>
            <w:r>
              <w:rPr>
                <w:i/>
              </w:rPr>
              <w:t>No Comparison</w:t>
            </w:r>
            <w:r>
              <w:t>, the counts in rows will show the difference between the older period and the newer period. For example, if period 1 had 20 touched cases and period 2 had 19, the displayed number would be -1.</w:t>
            </w:r>
          </w:p>
        </w:tc>
      </w:tr>
      <w:tr w:rsidR="00A87D9C" w14:paraId="4C62ECF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441F7" w14:textId="77777777" w:rsidR="00A87D9C" w:rsidRDefault="00A87D9C">
            <w:pPr>
              <w:widowControl w:val="0"/>
              <w:spacing w:line="240" w:lineRule="auto"/>
              <w:ind w:firstLine="75"/>
              <w:rPr>
                <w:b/>
              </w:rPr>
            </w:pPr>
            <w:r>
              <w:rPr>
                <w:b/>
              </w:rPr>
              <w:t>24</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3885C" w14:textId="77777777" w:rsidR="00A87D9C" w:rsidRDefault="00A87D9C">
            <w:pPr>
              <w:widowControl w:val="0"/>
              <w:spacing w:line="240" w:lineRule="auto"/>
            </w:pPr>
            <w:r>
              <w:t xml:space="preserve">When </w:t>
            </w:r>
            <w:r>
              <w:rPr>
                <w:i/>
              </w:rPr>
              <w:t xml:space="preserve">Comparison </w:t>
            </w:r>
            <w:r>
              <w:t xml:space="preserve">is not </w:t>
            </w:r>
            <w:r>
              <w:rPr>
                <w:i/>
              </w:rPr>
              <w:t>No Comparison</w:t>
            </w:r>
            <w:r>
              <w:t>, the Graph will display lines for period 1 and period 2.</w:t>
            </w:r>
          </w:p>
        </w:tc>
      </w:tr>
      <w:tr w:rsidR="00A87D9C" w14:paraId="6CB339F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A8F43" w14:textId="77777777" w:rsidR="00A87D9C" w:rsidRDefault="00A87D9C">
            <w:pPr>
              <w:widowControl w:val="0"/>
              <w:spacing w:line="240" w:lineRule="auto"/>
              <w:ind w:firstLine="75"/>
              <w:rPr>
                <w:b/>
              </w:rPr>
            </w:pPr>
            <w:r>
              <w:rPr>
                <w:b/>
              </w:rPr>
              <w:t>25</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C6BFA7" w14:textId="77777777" w:rsidR="00A87D9C" w:rsidRDefault="00A87D9C">
            <w:pPr>
              <w:widowControl w:val="0"/>
              <w:spacing w:line="240" w:lineRule="auto"/>
            </w:pPr>
            <w:r>
              <w:t>Graphed data will plot counts for the number of open cases. That is, the Y axis should start with the number of open cases at the beginning of the period, going up with newly opened cases and going down with newly closed cases.</w:t>
            </w:r>
          </w:p>
        </w:tc>
      </w:tr>
      <w:tr w:rsidR="00A87D9C" w14:paraId="1BB8334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9453" w14:textId="77777777" w:rsidR="00A87D9C" w:rsidRDefault="00A87D9C">
            <w:pPr>
              <w:widowControl w:val="0"/>
              <w:spacing w:line="240" w:lineRule="auto"/>
              <w:ind w:firstLine="75"/>
              <w:rPr>
                <w:b/>
              </w:rPr>
            </w:pPr>
            <w:r>
              <w:rPr>
                <w:b/>
              </w:rPr>
              <w:t>26</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7AFFE8" w14:textId="77777777" w:rsidR="00A87D9C" w:rsidRDefault="00A87D9C">
            <w:pPr>
              <w:widowControl w:val="0"/>
              <w:spacing w:line="240" w:lineRule="auto"/>
            </w:pPr>
            <w:r>
              <w:t xml:space="preserve">The graph will contain data for the most granular selection above. For example, if Lowell District is selected in </w:t>
            </w:r>
            <w:r>
              <w:rPr>
                <w:i/>
              </w:rPr>
              <w:t xml:space="preserve">Mixed Division, Unit and Office List </w:t>
            </w:r>
            <w:r>
              <w:t xml:space="preserve">and there no selection in the Staff List, the counts will be those of all Lowell District cases matching </w:t>
            </w:r>
            <w:r>
              <w:lastRenderedPageBreak/>
              <w:t xml:space="preserve">the filtering criteria. If, however, Attorney Smith is selected in the Staff List, the counts will be those of Attorney Smith’s cases. </w:t>
            </w:r>
          </w:p>
        </w:tc>
      </w:tr>
      <w:tr w:rsidR="00A87D9C" w14:paraId="120DC3B2"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34BDD" w14:textId="77777777" w:rsidR="00A87D9C" w:rsidRDefault="00A87D9C">
            <w:pPr>
              <w:widowControl w:val="0"/>
              <w:spacing w:line="240" w:lineRule="auto"/>
              <w:ind w:firstLine="75"/>
              <w:rPr>
                <w:b/>
              </w:rPr>
            </w:pPr>
            <w:r>
              <w:rPr>
                <w:b/>
              </w:rPr>
              <w:lastRenderedPageBreak/>
              <w:t>27</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20B71" w14:textId="77777777" w:rsidR="00A87D9C" w:rsidRDefault="00A87D9C">
            <w:pPr>
              <w:widowControl w:val="0"/>
              <w:spacing w:line="240" w:lineRule="auto"/>
            </w:pPr>
            <w:r>
              <w:t>The start and end dates on graphed data will be set by the min and max opening dates found in matching cases.</w:t>
            </w:r>
          </w:p>
        </w:tc>
      </w:tr>
      <w:tr w:rsidR="00A87D9C" w14:paraId="2CD6B7B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94EBE" w14:textId="77777777" w:rsidR="00A87D9C" w:rsidRDefault="00A87D9C">
            <w:pPr>
              <w:widowControl w:val="0"/>
              <w:spacing w:line="240" w:lineRule="auto"/>
              <w:ind w:firstLine="75"/>
              <w:rPr>
                <w:b/>
              </w:rPr>
            </w:pPr>
            <w:r>
              <w:rPr>
                <w:b/>
              </w:rPr>
              <w:t>28</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EEA904" w14:textId="77777777" w:rsidR="00A87D9C" w:rsidRDefault="00A87D9C">
            <w:pPr>
              <w:widowControl w:val="0"/>
              <w:spacing w:line="240" w:lineRule="auto"/>
            </w:pPr>
            <w:r>
              <w:t xml:space="preserve">The granularity of dates in graphed data will allow for user editing. </w:t>
            </w:r>
            <w:r>
              <w:rPr>
                <w:i/>
              </w:rPr>
              <w:t xml:space="preserve">For example, the x axis could show individual days, weeks, months or quarters, depending on the user selection. These delineations would count cases in groupings. So, if the divisions were by weeks, the Y axis would display counts per week. </w:t>
            </w:r>
          </w:p>
        </w:tc>
      </w:tr>
      <w:tr w:rsidR="00A87D9C" w14:paraId="3E7EC4D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1F2D" w14:textId="77777777" w:rsidR="00A87D9C" w:rsidRDefault="00A87D9C">
            <w:pPr>
              <w:widowControl w:val="0"/>
              <w:spacing w:line="240" w:lineRule="auto"/>
              <w:ind w:firstLine="75"/>
              <w:rPr>
                <w:b/>
              </w:rPr>
            </w:pPr>
            <w:r>
              <w:rPr>
                <w:b/>
              </w:rPr>
              <w:t>29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82D053" w14:textId="77777777" w:rsidR="00A87D9C" w:rsidRDefault="00A87D9C">
            <w:pPr>
              <w:widowControl w:val="0"/>
              <w:spacing w:line="240" w:lineRule="auto"/>
              <w:rPr>
                <w:i/>
              </w:rPr>
            </w:pPr>
            <w:r>
              <w:t xml:space="preserve">The granularity of date data in graphed data should be a function of the difference between the start and end date of the graph. </w:t>
            </w:r>
            <w:r>
              <w:rPr>
                <w:i/>
              </w:rPr>
              <w:t xml:space="preserve">For example, if the time spans days, the level of detail should be days, if it spans years, quarters or months would be appropriate. </w:t>
            </w:r>
          </w:p>
        </w:tc>
      </w:tr>
      <w:tr w:rsidR="00A87D9C" w14:paraId="1814609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31B6B" w14:textId="77777777" w:rsidR="00A87D9C" w:rsidRDefault="00A87D9C">
            <w:pPr>
              <w:widowControl w:val="0"/>
              <w:spacing w:line="240" w:lineRule="auto"/>
              <w:ind w:firstLine="75"/>
              <w:rPr>
                <w:b/>
              </w:rPr>
            </w:pPr>
            <w:r>
              <w:rPr>
                <w:b/>
              </w:rPr>
              <w:t>30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4F9623" w14:textId="77777777" w:rsidR="00A87D9C" w:rsidRDefault="00A87D9C">
            <w:pPr>
              <w:widowControl w:val="0"/>
              <w:spacing w:line="240" w:lineRule="auto"/>
            </w:pPr>
            <w:r>
              <w:t xml:space="preserve">The </w:t>
            </w:r>
            <w:r>
              <w:rPr>
                <w:i/>
              </w:rPr>
              <w:t>Case Grid</w:t>
            </w:r>
            <w:r>
              <w:t xml:space="preserve"> should display a row for each case encompassed by the above selections, with columns for</w:t>
            </w:r>
          </w:p>
          <w:p w14:paraId="1B3F9462" w14:textId="77777777" w:rsidR="00A87D9C" w:rsidRDefault="00A87D9C" w:rsidP="00C414B8">
            <w:pPr>
              <w:widowControl w:val="0"/>
              <w:numPr>
                <w:ilvl w:val="0"/>
                <w:numId w:val="25"/>
              </w:numPr>
              <w:spacing w:line="240" w:lineRule="auto"/>
              <w:contextualSpacing/>
            </w:pPr>
            <w:r>
              <w:t>Case Number</w:t>
            </w:r>
          </w:p>
          <w:p w14:paraId="712C3B01" w14:textId="77777777" w:rsidR="00A87D9C" w:rsidRDefault="00A87D9C" w:rsidP="00C414B8">
            <w:pPr>
              <w:widowControl w:val="0"/>
              <w:numPr>
                <w:ilvl w:val="0"/>
                <w:numId w:val="25"/>
              </w:numPr>
              <w:spacing w:line="240" w:lineRule="auto"/>
              <w:contextualSpacing/>
            </w:pPr>
            <w:r>
              <w:t>Docket Number</w:t>
            </w:r>
          </w:p>
          <w:p w14:paraId="48E09989" w14:textId="77777777" w:rsidR="00A87D9C" w:rsidRDefault="00A87D9C" w:rsidP="00C414B8">
            <w:pPr>
              <w:widowControl w:val="0"/>
              <w:numPr>
                <w:ilvl w:val="0"/>
                <w:numId w:val="25"/>
              </w:numPr>
              <w:spacing w:line="240" w:lineRule="auto"/>
              <w:contextualSpacing/>
            </w:pPr>
            <w:r>
              <w:t>Client Name</w:t>
            </w:r>
          </w:p>
          <w:p w14:paraId="6B6F067E" w14:textId="77777777" w:rsidR="00A87D9C" w:rsidRDefault="00A87D9C" w:rsidP="00C414B8">
            <w:pPr>
              <w:widowControl w:val="0"/>
              <w:numPr>
                <w:ilvl w:val="0"/>
                <w:numId w:val="25"/>
              </w:numPr>
              <w:spacing w:line="240" w:lineRule="auto"/>
              <w:contextualSpacing/>
            </w:pPr>
            <w:r>
              <w:t>The “most important” charges (limited by space)</w:t>
            </w:r>
          </w:p>
          <w:p w14:paraId="1D58F4EE" w14:textId="77777777" w:rsidR="00A87D9C" w:rsidRDefault="00A87D9C" w:rsidP="00C414B8">
            <w:pPr>
              <w:widowControl w:val="0"/>
              <w:numPr>
                <w:ilvl w:val="0"/>
                <w:numId w:val="25"/>
              </w:numPr>
              <w:spacing w:line="240" w:lineRule="auto"/>
              <w:contextualSpacing/>
            </w:pPr>
            <w:r>
              <w:t>The case’s office</w:t>
            </w:r>
          </w:p>
          <w:p w14:paraId="78B90A53" w14:textId="77777777" w:rsidR="00A87D9C" w:rsidRDefault="00A87D9C" w:rsidP="00C414B8">
            <w:pPr>
              <w:widowControl w:val="0"/>
              <w:numPr>
                <w:ilvl w:val="0"/>
                <w:numId w:val="25"/>
              </w:numPr>
              <w:spacing w:line="240" w:lineRule="auto"/>
              <w:contextualSpacing/>
            </w:pPr>
            <w:r>
              <w:t>The opening date</w:t>
            </w:r>
          </w:p>
          <w:p w14:paraId="6DCE175F" w14:textId="77777777" w:rsidR="00A87D9C" w:rsidRDefault="00A87D9C" w:rsidP="00C414B8">
            <w:pPr>
              <w:widowControl w:val="0"/>
              <w:numPr>
                <w:ilvl w:val="0"/>
                <w:numId w:val="25"/>
              </w:numPr>
              <w:spacing w:line="240" w:lineRule="auto"/>
              <w:contextualSpacing/>
            </w:pPr>
            <w:r>
              <w:t>The attorney(s) on the case</w:t>
            </w:r>
          </w:p>
          <w:p w14:paraId="16639638" w14:textId="77777777" w:rsidR="00A87D9C" w:rsidRDefault="00A87D9C" w:rsidP="00C414B8">
            <w:pPr>
              <w:widowControl w:val="0"/>
              <w:numPr>
                <w:ilvl w:val="0"/>
                <w:numId w:val="25"/>
              </w:numPr>
              <w:spacing w:line="240" w:lineRule="auto"/>
              <w:contextualSpacing/>
            </w:pPr>
            <w:r>
              <w:t>The closing date</w:t>
            </w:r>
          </w:p>
          <w:p w14:paraId="05869BD1" w14:textId="77777777" w:rsidR="00A87D9C" w:rsidRDefault="00A87D9C" w:rsidP="00C414B8">
            <w:pPr>
              <w:widowControl w:val="0"/>
              <w:numPr>
                <w:ilvl w:val="0"/>
                <w:numId w:val="25"/>
              </w:numPr>
              <w:spacing w:line="240" w:lineRule="auto"/>
              <w:contextualSpacing/>
            </w:pPr>
            <w:r>
              <w:t>An indicator if there was an adverse disposition on any charge</w:t>
            </w:r>
          </w:p>
        </w:tc>
      </w:tr>
      <w:tr w:rsidR="00A87D9C" w14:paraId="2EFF6AA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B5002" w14:textId="77777777" w:rsidR="00A87D9C" w:rsidRDefault="00A87D9C">
            <w:pPr>
              <w:widowControl w:val="0"/>
              <w:spacing w:line="240" w:lineRule="auto"/>
              <w:ind w:firstLine="75"/>
              <w:rPr>
                <w:b/>
              </w:rPr>
            </w:pPr>
            <w:r>
              <w:rPr>
                <w:b/>
              </w:rPr>
              <w:t>31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C948EC" w14:textId="77777777" w:rsidR="00A87D9C" w:rsidRDefault="00A87D9C">
            <w:pPr>
              <w:widowControl w:val="0"/>
              <w:spacing w:line="240" w:lineRule="auto"/>
            </w:pPr>
            <w:r>
              <w:t xml:space="preserve">The results should include a </w:t>
            </w:r>
            <w:r>
              <w:rPr>
                <w:i/>
              </w:rPr>
              <w:t xml:space="preserve">total number of matches </w:t>
            </w:r>
            <w:r>
              <w:t xml:space="preserve">as an output. </w:t>
            </w:r>
          </w:p>
        </w:tc>
      </w:tr>
      <w:tr w:rsidR="00A87D9C" w14:paraId="4462B95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BC903" w14:textId="77777777" w:rsidR="00A87D9C" w:rsidRDefault="00A87D9C">
            <w:pPr>
              <w:widowControl w:val="0"/>
              <w:spacing w:line="240" w:lineRule="auto"/>
              <w:ind w:firstLine="75"/>
              <w:rPr>
                <w:b/>
              </w:rPr>
            </w:pPr>
            <w:r>
              <w:rPr>
                <w:b/>
              </w:rPr>
              <w:t>32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4B35FB" w14:textId="77777777" w:rsidR="00A87D9C" w:rsidRDefault="00A87D9C">
            <w:pPr>
              <w:widowControl w:val="0"/>
              <w:spacing w:line="240" w:lineRule="auto"/>
            </w:pPr>
            <w:r>
              <w:t>When the total number of matches is sufficiently small, there should be the option to output results to a csv or xls file.</w:t>
            </w:r>
          </w:p>
        </w:tc>
      </w:tr>
      <w:tr w:rsidR="00A87D9C" w14:paraId="7C2F275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E4D87" w14:textId="77777777" w:rsidR="00A87D9C" w:rsidRDefault="00A87D9C">
            <w:pPr>
              <w:widowControl w:val="0"/>
              <w:spacing w:line="240" w:lineRule="auto"/>
              <w:ind w:firstLine="75"/>
              <w:rPr>
                <w:b/>
              </w:rPr>
            </w:pPr>
            <w:r>
              <w:rPr>
                <w:b/>
              </w:rPr>
              <w:t>33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A0E99F" w14:textId="77777777" w:rsidR="00A87D9C" w:rsidRDefault="00A87D9C">
            <w:pPr>
              <w:widowControl w:val="0"/>
              <w:spacing w:line="240" w:lineRule="auto"/>
            </w:pPr>
            <w:r>
              <w:t>When a case number is displayed, it should be a hyperlink to the case’s details as seen in the current system (i.e., CASE, TRIS or CMS).</w:t>
            </w:r>
          </w:p>
        </w:tc>
      </w:tr>
    </w:tbl>
    <w:p w14:paraId="38061A3D" w14:textId="77777777" w:rsidR="00A87D9C" w:rsidRDefault="00A87D9C" w:rsidP="00A87D9C">
      <w:pPr>
        <w:ind w:firstLine="0"/>
      </w:pPr>
    </w:p>
    <w:p w14:paraId="5D296EF3" w14:textId="77777777" w:rsidR="00A87D9C" w:rsidRDefault="00A87D9C" w:rsidP="00A87D9C">
      <w:pPr>
        <w:pStyle w:val="Heading2"/>
      </w:pPr>
    </w:p>
    <w:p w14:paraId="1992437C" w14:textId="77777777" w:rsidR="00A87D9C" w:rsidRDefault="00A87D9C" w:rsidP="006E6CEA">
      <w:pPr>
        <w:pStyle w:val="Heading3"/>
      </w:pPr>
      <w:bookmarkStart w:id="31" w:name="_Toc516311521"/>
      <w:bookmarkStart w:id="32" w:name="_Toc518237298"/>
      <w:r>
        <w:t>Requirements Models</w:t>
      </w:r>
      <w:bookmarkEnd w:id="31"/>
      <w:bookmarkEnd w:id="32"/>
    </w:p>
    <w:p w14:paraId="1B33B268" w14:textId="77777777" w:rsidR="00A87D9C" w:rsidRDefault="00A87D9C" w:rsidP="006E6CEA">
      <w:pPr>
        <w:pStyle w:val="Heading4"/>
      </w:pPr>
      <w:bookmarkStart w:id="33" w:name="_Toc516311522"/>
      <w:r>
        <w:t>Output</w:t>
      </w:r>
      <w:bookmarkEnd w:id="33"/>
    </w:p>
    <w:p w14:paraId="295008C3" w14:textId="77777777" w:rsidR="00A87D9C" w:rsidRDefault="00A87D9C" w:rsidP="00C414B8">
      <w:pPr>
        <w:pStyle w:val="ListBullet"/>
        <w:numPr>
          <w:ilvl w:val="0"/>
          <w:numId w:val="18"/>
        </w:numPr>
      </w:pPr>
      <w:r>
        <w:t xml:space="preserve">The system must provide UIs for reporting current and historical case data statewide. </w:t>
      </w:r>
    </w:p>
    <w:p w14:paraId="7E6CF787" w14:textId="77777777" w:rsidR="00A87D9C" w:rsidRDefault="00A87D9C" w:rsidP="00C414B8">
      <w:pPr>
        <w:pStyle w:val="ListBullet"/>
        <w:numPr>
          <w:ilvl w:val="0"/>
          <w:numId w:val="18"/>
        </w:numPr>
      </w:pPr>
      <w:r>
        <w:lastRenderedPageBreak/>
        <w:t>The system must provide functionality for filtering and aggregating case data.</w:t>
      </w:r>
    </w:p>
    <w:p w14:paraId="3560FC51" w14:textId="77777777" w:rsidR="00A87D9C" w:rsidRDefault="00A87D9C" w:rsidP="00C414B8">
      <w:pPr>
        <w:pStyle w:val="ListBullet"/>
        <w:numPr>
          <w:ilvl w:val="0"/>
          <w:numId w:val="18"/>
        </w:numPr>
      </w:pPr>
      <w:r>
        <w:t>The system must be simple and intuitive, and unambiguous output.</w:t>
      </w:r>
    </w:p>
    <w:p w14:paraId="64BC7615" w14:textId="77777777" w:rsidR="00A87D9C" w:rsidRDefault="00A87D9C" w:rsidP="00C414B8">
      <w:pPr>
        <w:pStyle w:val="ListBullet"/>
        <w:numPr>
          <w:ilvl w:val="0"/>
          <w:numId w:val="18"/>
        </w:numPr>
      </w:pPr>
      <w:r>
        <w:t>The system must provide authentication to access its resource</w:t>
      </w:r>
      <w:r>
        <w:rPr>
          <w:rFonts w:ascii="Times New Roman" w:eastAsia="Times New Roman" w:hAnsi="Times New Roman" w:cs="Times New Roman"/>
        </w:rPr>
        <w:t>.</w:t>
      </w:r>
    </w:p>
    <w:p w14:paraId="2D0AE87C" w14:textId="77777777" w:rsidR="00A87D9C" w:rsidRDefault="00A87D9C" w:rsidP="00C414B8">
      <w:pPr>
        <w:pStyle w:val="ListBullet"/>
        <w:numPr>
          <w:ilvl w:val="0"/>
          <w:numId w:val="18"/>
        </w:numPr>
      </w:pPr>
      <w:r>
        <w:t>The system must provide authorization and implement access control to its resource</w:t>
      </w:r>
      <w:r>
        <w:rPr>
          <w:rFonts w:ascii="Times New Roman" w:eastAsia="Times New Roman" w:hAnsi="Times New Roman" w:cs="Times New Roman"/>
        </w:rPr>
        <w:t>.</w:t>
      </w:r>
      <w:r>
        <w:t xml:space="preserve"> </w:t>
      </w:r>
    </w:p>
    <w:p w14:paraId="1685A342" w14:textId="77777777" w:rsidR="00A87D9C" w:rsidRDefault="00A87D9C" w:rsidP="00C414B8">
      <w:pPr>
        <w:pStyle w:val="ListBullet"/>
        <w:numPr>
          <w:ilvl w:val="0"/>
          <w:numId w:val="18"/>
        </w:numPr>
      </w:pPr>
      <w:r>
        <w:t>The system must provide secure access online and be available to any device.</w:t>
      </w:r>
    </w:p>
    <w:p w14:paraId="1FD4D606" w14:textId="77777777" w:rsidR="00A87D9C" w:rsidRDefault="00A87D9C" w:rsidP="00C414B8">
      <w:pPr>
        <w:pStyle w:val="ListBullet"/>
        <w:numPr>
          <w:ilvl w:val="0"/>
          <w:numId w:val="18"/>
        </w:numPr>
      </w:pPr>
      <w:r>
        <w:t>The system must allow access to customizable reports based on staff roles.</w:t>
      </w:r>
    </w:p>
    <w:p w14:paraId="43235CC0" w14:textId="77777777" w:rsidR="00A87D9C" w:rsidRDefault="00A87D9C" w:rsidP="00A87D9C">
      <w:pPr>
        <w:ind w:left="360"/>
      </w:pPr>
    </w:p>
    <w:p w14:paraId="3EAA10E9" w14:textId="77777777" w:rsidR="00A87D9C" w:rsidRDefault="00A87D9C" w:rsidP="006E6CEA">
      <w:pPr>
        <w:pStyle w:val="Heading4"/>
      </w:pPr>
      <w:bookmarkStart w:id="34" w:name="_Toc516311523"/>
      <w:r>
        <w:t>Input</w:t>
      </w:r>
      <w:bookmarkEnd w:id="34"/>
    </w:p>
    <w:p w14:paraId="1D578859" w14:textId="77777777" w:rsidR="00A87D9C" w:rsidRDefault="00A87D9C" w:rsidP="00C414B8">
      <w:pPr>
        <w:pStyle w:val="ListBullet"/>
        <w:numPr>
          <w:ilvl w:val="0"/>
          <w:numId w:val="18"/>
        </w:numPr>
      </w:pPr>
      <w:r>
        <w:t xml:space="preserve">The system must allow for case management by staff. </w:t>
      </w:r>
    </w:p>
    <w:p w14:paraId="42167FAB" w14:textId="77777777" w:rsidR="00A87D9C" w:rsidRDefault="00A87D9C" w:rsidP="00C414B8">
      <w:pPr>
        <w:pStyle w:val="ListBullet"/>
        <w:numPr>
          <w:ilvl w:val="0"/>
          <w:numId w:val="18"/>
        </w:numPr>
      </w:pPr>
      <w:r>
        <w:t>The system must store</w:t>
      </w:r>
      <w:r>
        <w:rPr>
          <w:rFonts w:ascii="Times New Roman" w:eastAsia="Times New Roman" w:hAnsi="Times New Roman" w:cs="Times New Roman"/>
        </w:rPr>
        <w:t xml:space="preserve"> case activity and event logs.</w:t>
      </w:r>
    </w:p>
    <w:p w14:paraId="742CABF1" w14:textId="77777777" w:rsidR="00A87D9C" w:rsidRDefault="00A87D9C" w:rsidP="00C414B8">
      <w:pPr>
        <w:pStyle w:val="ListBullet"/>
        <w:numPr>
          <w:ilvl w:val="0"/>
          <w:numId w:val="18"/>
        </w:numPr>
      </w:pPr>
      <w:r>
        <w:t>The system must capture relevant information about staff reporting preferences.</w:t>
      </w:r>
    </w:p>
    <w:p w14:paraId="70CD412C" w14:textId="77777777" w:rsidR="00A87D9C" w:rsidRDefault="00A87D9C" w:rsidP="00C414B8">
      <w:pPr>
        <w:pStyle w:val="ListBullet"/>
        <w:numPr>
          <w:ilvl w:val="0"/>
          <w:numId w:val="18"/>
        </w:numPr>
      </w:pPr>
      <w:r>
        <w:t xml:space="preserve">The system must allow management to assign staff to roles. </w:t>
      </w:r>
    </w:p>
    <w:p w14:paraId="0D4A224F" w14:textId="77777777" w:rsidR="00A87D9C" w:rsidRDefault="00A87D9C" w:rsidP="00A87D9C">
      <w:pPr>
        <w:ind w:left="360"/>
      </w:pPr>
    </w:p>
    <w:p w14:paraId="7012E4C6" w14:textId="77777777" w:rsidR="00A87D9C" w:rsidRDefault="00A87D9C" w:rsidP="006E6CEA">
      <w:pPr>
        <w:pStyle w:val="Heading4"/>
      </w:pPr>
      <w:bookmarkStart w:id="35" w:name="_Toc516311524"/>
      <w:r>
        <w:t>Process</w:t>
      </w:r>
      <w:bookmarkEnd w:id="35"/>
    </w:p>
    <w:p w14:paraId="1FDF62FD" w14:textId="77777777" w:rsidR="00A87D9C" w:rsidRDefault="00A87D9C" w:rsidP="00C414B8">
      <w:pPr>
        <w:pStyle w:val="ListBullet"/>
        <w:numPr>
          <w:ilvl w:val="0"/>
          <w:numId w:val="18"/>
        </w:numPr>
      </w:pPr>
      <w:r>
        <w:t>The system must integrate with the existing case systems.</w:t>
      </w:r>
    </w:p>
    <w:p w14:paraId="57E53C7B" w14:textId="77777777" w:rsidR="00A87D9C" w:rsidRDefault="00A87D9C" w:rsidP="00C414B8">
      <w:pPr>
        <w:pStyle w:val="ListBullet"/>
        <w:numPr>
          <w:ilvl w:val="0"/>
          <w:numId w:val="18"/>
        </w:numPr>
      </w:pPr>
      <w:r>
        <w:t>The system must be able to generate reports based on user provided metrics.</w:t>
      </w:r>
    </w:p>
    <w:p w14:paraId="104E19D9" w14:textId="77777777" w:rsidR="00A87D9C" w:rsidRDefault="00A87D9C" w:rsidP="00C414B8">
      <w:pPr>
        <w:pStyle w:val="ListBullet"/>
        <w:numPr>
          <w:ilvl w:val="0"/>
          <w:numId w:val="18"/>
        </w:numPr>
      </w:pPr>
      <w:r>
        <w:t>The system must be able to pull data from existing systems and aggregate data.</w:t>
      </w:r>
    </w:p>
    <w:p w14:paraId="1F42412C" w14:textId="77777777" w:rsidR="00A87D9C" w:rsidRDefault="00A87D9C" w:rsidP="00C414B8">
      <w:pPr>
        <w:pStyle w:val="ListBullet"/>
        <w:numPr>
          <w:ilvl w:val="0"/>
          <w:numId w:val="18"/>
        </w:numPr>
      </w:pPr>
      <w:r>
        <w:t xml:space="preserve">The system must have built-in algorithms to enforce agency rules and objectives. </w:t>
      </w:r>
    </w:p>
    <w:p w14:paraId="4BCAF652" w14:textId="77777777" w:rsidR="00A87D9C" w:rsidRDefault="00A87D9C" w:rsidP="00C414B8">
      <w:pPr>
        <w:pStyle w:val="ListBullet"/>
        <w:numPr>
          <w:ilvl w:val="0"/>
          <w:numId w:val="18"/>
        </w:numPr>
      </w:pPr>
      <w:r>
        <w:t>The system must be able to export data in various formats.</w:t>
      </w:r>
    </w:p>
    <w:p w14:paraId="4458909D" w14:textId="77777777" w:rsidR="00A87D9C" w:rsidRDefault="00A87D9C" w:rsidP="00A87D9C">
      <w:pPr>
        <w:ind w:left="360"/>
      </w:pPr>
    </w:p>
    <w:p w14:paraId="14B0B54C" w14:textId="77777777" w:rsidR="00A87D9C" w:rsidRDefault="00A87D9C" w:rsidP="006E6CEA">
      <w:pPr>
        <w:pStyle w:val="Heading4"/>
      </w:pPr>
      <w:bookmarkStart w:id="36" w:name="_Toc516311525"/>
      <w:r>
        <w:t>Performance</w:t>
      </w:r>
      <w:bookmarkEnd w:id="36"/>
    </w:p>
    <w:p w14:paraId="5A27EB6A" w14:textId="77777777" w:rsidR="00A87D9C" w:rsidRDefault="00A87D9C" w:rsidP="00C414B8">
      <w:pPr>
        <w:pStyle w:val="ListBullet"/>
        <w:numPr>
          <w:ilvl w:val="0"/>
          <w:numId w:val="18"/>
        </w:numPr>
      </w:pPr>
      <w:r>
        <w:t>The system must be able to scale and support thousands of users simultaneously.</w:t>
      </w:r>
    </w:p>
    <w:p w14:paraId="487F344C" w14:textId="77777777" w:rsidR="00A87D9C" w:rsidRDefault="00A87D9C" w:rsidP="00C414B8">
      <w:pPr>
        <w:pStyle w:val="ListBullet"/>
        <w:numPr>
          <w:ilvl w:val="0"/>
          <w:numId w:val="18"/>
        </w:numPr>
      </w:pPr>
      <w:r>
        <w:lastRenderedPageBreak/>
        <w:t>The system must be able to handle core business processes.</w:t>
      </w:r>
    </w:p>
    <w:p w14:paraId="53062BF0" w14:textId="77777777" w:rsidR="00A87D9C" w:rsidRDefault="00A87D9C" w:rsidP="00C414B8">
      <w:pPr>
        <w:pStyle w:val="ListBullet"/>
        <w:numPr>
          <w:ilvl w:val="0"/>
          <w:numId w:val="18"/>
        </w:numPr>
        <w:ind w:left="720" w:firstLine="0"/>
      </w:pPr>
      <w:r>
        <w:t>The system must have a friendly interface, easy to use and accessible on any device.</w:t>
      </w:r>
    </w:p>
    <w:p w14:paraId="2ED07858" w14:textId="77777777" w:rsidR="00A87D9C" w:rsidRDefault="00A87D9C" w:rsidP="00A87D9C">
      <w:pPr>
        <w:pStyle w:val="ListBullet"/>
        <w:numPr>
          <w:ilvl w:val="0"/>
          <w:numId w:val="0"/>
        </w:numPr>
        <w:tabs>
          <w:tab w:val="left" w:pos="720"/>
        </w:tabs>
        <w:ind w:left="720"/>
      </w:pPr>
    </w:p>
    <w:p w14:paraId="0EA59FDD" w14:textId="77777777" w:rsidR="00A87D9C" w:rsidRDefault="00A87D9C" w:rsidP="006E6CEA">
      <w:pPr>
        <w:pStyle w:val="Heading4"/>
      </w:pPr>
      <w:bookmarkStart w:id="37" w:name="_Toc516311526"/>
      <w:r>
        <w:t>Control</w:t>
      </w:r>
      <w:bookmarkEnd w:id="37"/>
    </w:p>
    <w:p w14:paraId="02F2973D" w14:textId="77777777" w:rsidR="00A87D9C" w:rsidRDefault="00A87D9C" w:rsidP="00C414B8">
      <w:pPr>
        <w:pStyle w:val="ListBullet"/>
        <w:numPr>
          <w:ilvl w:val="0"/>
          <w:numId w:val="18"/>
        </w:numPr>
      </w:pPr>
      <w:r>
        <w:t xml:space="preserve">The system must provide a secure single log-in enterprise-wide. </w:t>
      </w:r>
    </w:p>
    <w:p w14:paraId="2FA0AA3F" w14:textId="77777777" w:rsidR="00A87D9C" w:rsidRDefault="00A87D9C" w:rsidP="00C414B8">
      <w:pPr>
        <w:pStyle w:val="ListBullet"/>
        <w:numPr>
          <w:ilvl w:val="0"/>
          <w:numId w:val="18"/>
        </w:numPr>
      </w:pPr>
      <w:r>
        <w:t xml:space="preserve">The system must provide authentication, authorization and access control mechanisms consistent with business rules. </w:t>
      </w:r>
    </w:p>
    <w:p w14:paraId="41AFF760" w14:textId="77777777" w:rsidR="00A87D9C" w:rsidRDefault="00A87D9C" w:rsidP="00C414B8">
      <w:pPr>
        <w:pStyle w:val="ListBullet"/>
        <w:numPr>
          <w:ilvl w:val="0"/>
          <w:numId w:val="18"/>
        </w:numPr>
      </w:pPr>
      <w:r>
        <w:t>The system must provide for the security, integrity, reliability, retention and back-up of data in accordance with applicable state laws, governing bodies, industry standards and business rules.</w:t>
      </w:r>
    </w:p>
    <w:p w14:paraId="16B1E91B" w14:textId="77777777" w:rsidR="00A87D9C" w:rsidRDefault="00A87D9C" w:rsidP="00A87D9C">
      <w:r>
        <w:t xml:space="preserve"> </w:t>
      </w:r>
    </w:p>
    <w:p w14:paraId="6B005B59" w14:textId="77777777" w:rsidR="00E67E4B" w:rsidRDefault="00E67E4B" w:rsidP="00E67E4B"/>
    <w:p w14:paraId="655E559C" w14:textId="7651E4BB" w:rsidR="00814B7A" w:rsidRDefault="007245E1" w:rsidP="006E6CEA">
      <w:pPr>
        <w:pStyle w:val="Heading2"/>
      </w:pPr>
      <w:bookmarkStart w:id="38" w:name="_Toc518237299"/>
      <w:r>
        <w:t xml:space="preserve">Data </w:t>
      </w:r>
      <w:r w:rsidR="00E67E4B" w:rsidRPr="00E67E4B">
        <w:t>Design</w:t>
      </w:r>
      <w:bookmarkEnd w:id="38"/>
    </w:p>
    <w:p w14:paraId="6F073AE7" w14:textId="77777777" w:rsidR="00814B7A" w:rsidRDefault="00814B7A" w:rsidP="00814B7A">
      <w:r>
        <w:t>This document will define the data architecture for the CPCS Case Management System. The data architecture for a system is comprised of the following:</w:t>
      </w:r>
    </w:p>
    <w:p w14:paraId="036BAC14" w14:textId="4FEE310B" w:rsidR="00814B7A" w:rsidRDefault="00814B7A" w:rsidP="00C414B8">
      <w:pPr>
        <w:pStyle w:val="ListParagraph"/>
        <w:numPr>
          <w:ilvl w:val="0"/>
          <w:numId w:val="11"/>
        </w:numPr>
      </w:pPr>
      <w:r>
        <w:t>Logical/physical data models that detail the structure and relationships between the major entities of the system. The data models defined during data architecture may not be fully flushed out to include every possible column or data point required. However, the primary entities and their relationships will be completed.</w:t>
      </w:r>
    </w:p>
    <w:p w14:paraId="54B52DFE" w14:textId="38FE2C08" w:rsidR="00814B7A" w:rsidRDefault="00814B7A" w:rsidP="00C414B8">
      <w:pPr>
        <w:pStyle w:val="ListParagraph"/>
        <w:numPr>
          <w:ilvl w:val="0"/>
          <w:numId w:val="11"/>
        </w:numPr>
      </w:pPr>
      <w:r>
        <w:t>Standards and best practices to be used in designing and developing the data architecture.</w:t>
      </w:r>
    </w:p>
    <w:p w14:paraId="45B241FD" w14:textId="5DCAC68D" w:rsidR="00814B7A" w:rsidRDefault="00814B7A" w:rsidP="00C414B8">
      <w:pPr>
        <w:pStyle w:val="ListParagraph"/>
        <w:numPr>
          <w:ilvl w:val="0"/>
          <w:numId w:val="11"/>
        </w:numPr>
      </w:pPr>
      <w:r>
        <w:t>A data migration strategy for migration of data from existing databases into the new database.</w:t>
      </w:r>
    </w:p>
    <w:p w14:paraId="629A6325" w14:textId="77777777" w:rsidR="00814B7A" w:rsidRDefault="00814B7A" w:rsidP="00814B7A"/>
    <w:p w14:paraId="57DA7348" w14:textId="77777777" w:rsidR="00814B7A" w:rsidRDefault="00814B7A" w:rsidP="00814B7A"/>
    <w:p w14:paraId="7285801F" w14:textId="4CF36CD0" w:rsidR="00814B7A" w:rsidRDefault="00814B7A" w:rsidP="006E6CEA">
      <w:pPr>
        <w:pStyle w:val="Heading3"/>
      </w:pPr>
      <w:bookmarkStart w:id="39" w:name="_Toc518237300"/>
      <w:r>
        <w:t>Logical Data Model</w:t>
      </w:r>
      <w:bookmarkEnd w:id="39"/>
    </w:p>
    <w:p w14:paraId="069125D8" w14:textId="77777777" w:rsidR="00814B7A" w:rsidRDefault="00814B7A" w:rsidP="00814B7A">
      <w:r>
        <w:t>In order to develop the data model for this project, an SSDT (SQL Server Data Tools) Database Project was created and used in order to define a set of schemas and tables that will become the persistence layer of the system.  In this way, a more “logical” data model was not generated in favor of creating a detailed physical data model that will have immediate use in development of the system. However, the following diagrams and descriptions will act as a logical data model, describing the major entities of the system and how they relate to each other.</w:t>
      </w:r>
    </w:p>
    <w:p w14:paraId="09657742" w14:textId="77777777" w:rsidR="00814B7A" w:rsidRDefault="00814B7A" w:rsidP="00814B7A"/>
    <w:p w14:paraId="149CE3C4" w14:textId="38EAEBE2" w:rsidR="00814B7A" w:rsidRDefault="00814B7A" w:rsidP="006E6CEA">
      <w:pPr>
        <w:pStyle w:val="Heading4"/>
      </w:pPr>
      <w:r>
        <w:t>Person</w:t>
      </w:r>
    </w:p>
    <w:p w14:paraId="7486431F" w14:textId="62E96F70" w:rsidR="00C96A01" w:rsidRDefault="00814B7A" w:rsidP="00A24E6F">
      <w:r>
        <w:t>The person entity and its assorted one-to-many related entities will store personal and demographic information with various degrees of completeness for any person who has a role in the Case Management System. Examples of person include, but are not limited to, a client, a CPCS attorney, a non-CPCS attorney, a judge, a witness, and a victim. As each person is entered into the system, the system/UI will incorporate workflow and other mechanisms in order to minimize duplicate entry of the same person into the system as much as possible.  The details of the duplicate check mechanism are not part of the data architecture documentation.  Although there is the concept of a Person being in one or more “position” (see PersonPosition entity below), that will be primarily used as a filtering mechanism when searching for a specific Person. It is when related to other entities that a Person will take on a role as part of that relationship through the PersonRelateType entity.  See the Person Main Entity Diagram below followed by descriptions of the nature and usage of each entity.</w:t>
      </w:r>
    </w:p>
    <w:p w14:paraId="5065074A" w14:textId="74E791CB" w:rsidR="00814B7A" w:rsidRPr="00814B7A" w:rsidRDefault="00814B7A" w:rsidP="006E6CEA">
      <w:pPr>
        <w:pStyle w:val="Heading5"/>
      </w:pPr>
      <w:r w:rsidRPr="00814B7A">
        <w:lastRenderedPageBreak/>
        <w:t>Person Entity</w:t>
      </w:r>
      <w:r>
        <w:t xml:space="preserve"> Diagram</w:t>
      </w:r>
    </w:p>
    <w:p w14:paraId="5DBEF366" w14:textId="3228F118" w:rsidR="00814B7A" w:rsidRDefault="00814B7A" w:rsidP="00814B7A">
      <w:pPr>
        <w:ind w:hanging="900"/>
      </w:pPr>
      <w:r>
        <w:rPr>
          <w:noProof/>
        </w:rPr>
        <w:drawing>
          <wp:inline distT="0" distB="0" distL="0" distR="0" wp14:anchorId="7C8266C2" wp14:editId="05585844">
            <wp:extent cx="6610185" cy="6410325"/>
            <wp:effectExtent l="0" t="0" r="635"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2609" cy="6422373"/>
                    </a:xfrm>
                    <a:prstGeom prst="rect">
                      <a:avLst/>
                    </a:prstGeom>
                  </pic:spPr>
                </pic:pic>
              </a:graphicData>
            </a:graphic>
          </wp:inline>
        </w:drawing>
      </w:r>
    </w:p>
    <w:p w14:paraId="13DAC839" w14:textId="69ACB8B6" w:rsidR="00C96A01" w:rsidRDefault="00C96A01" w:rsidP="006E6CEA">
      <w:pPr>
        <w:pStyle w:val="Heading4"/>
      </w:pPr>
      <w:r>
        <w:t>Organization</w:t>
      </w:r>
    </w:p>
    <w:p w14:paraId="4204D106" w14:textId="34EC9FFC" w:rsidR="00C809C7" w:rsidRDefault="00C96A01" w:rsidP="00C809C7">
      <w:r>
        <w:t xml:space="preserve">The organization entity and its assorted one-to-many related entities will store details about any conceptual or physical organization of persons that will be used in the system. There </w:t>
      </w:r>
      <w:r>
        <w:lastRenderedPageBreak/>
        <w:t>will be a special set of Organization records that will conceptualize an organization structure for CPCS itself. Although that organizational structure is currently loosely modelled as divisions with regions, units and offices below them, the OrganizationRelate/OrganizationType concept will allow for the hierarchy to be defined at any number of levels over time, while preserving the history of how it was structured at any earlier point in time. This flexible Organization relationship concept can also be used to model flat or hierarchical relationships outside of the CPCS realm. For example, if there is a hierarchy to the Massachusetts court system courts, the courts could be related this way. See the Organization Main Entity Diagram below followed by descriptions of the nature and usage of each entity.</w:t>
      </w:r>
    </w:p>
    <w:p w14:paraId="4380828F" w14:textId="52DD79BC" w:rsidR="00C809C7" w:rsidRDefault="00C809C7" w:rsidP="00C809C7">
      <w:pPr>
        <w:ind w:firstLine="0"/>
      </w:pPr>
    </w:p>
    <w:p w14:paraId="59027D38" w14:textId="421DD35C" w:rsidR="00814B7A" w:rsidRDefault="00C96A01" w:rsidP="006E6CEA">
      <w:pPr>
        <w:pStyle w:val="Heading5"/>
      </w:pPr>
      <w:r>
        <w:lastRenderedPageBreak/>
        <w:t>Organization Main Entity Diagram</w:t>
      </w:r>
    </w:p>
    <w:p w14:paraId="206675EB" w14:textId="21089A62" w:rsidR="00814B7A" w:rsidRDefault="00C96A01" w:rsidP="00C96A01">
      <w:pPr>
        <w:ind w:firstLine="0"/>
      </w:pPr>
      <w:r>
        <w:rPr>
          <w:noProof/>
        </w:rPr>
        <w:drawing>
          <wp:inline distT="0" distB="0" distL="0" distR="0" wp14:anchorId="62176616" wp14:editId="665C10D0">
            <wp:extent cx="6455358" cy="5886450"/>
            <wp:effectExtent l="0" t="0" r="317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5536" cy="5895731"/>
                    </a:xfrm>
                    <a:prstGeom prst="rect">
                      <a:avLst/>
                    </a:prstGeom>
                  </pic:spPr>
                </pic:pic>
              </a:graphicData>
            </a:graphic>
          </wp:inline>
        </w:drawing>
      </w:r>
    </w:p>
    <w:p w14:paraId="78CDCDDF" w14:textId="0A5FD6CE" w:rsidR="00814B7A" w:rsidRDefault="00814B7A" w:rsidP="00814B7A"/>
    <w:p w14:paraId="5CF7A289" w14:textId="2E82970C" w:rsidR="00C809C7" w:rsidRDefault="00C809C7" w:rsidP="006E6CEA">
      <w:pPr>
        <w:pStyle w:val="Heading4"/>
      </w:pPr>
      <w:r>
        <w:t>Matter</w:t>
      </w:r>
    </w:p>
    <w:p w14:paraId="19C05ACE" w14:textId="2C1E7A79" w:rsidR="00814B7A" w:rsidRDefault="00C809C7" w:rsidP="00C809C7">
      <w:r>
        <w:t xml:space="preserve">The Matter entity will store details about the possible matters that could be associated with a case. The Matter entity will store both criminal and civil matter data. Think of the Matter </w:t>
      </w:r>
      <w:r>
        <w:lastRenderedPageBreak/>
        <w:t>entity as more of a specialized reference table. The Matter entity is somewhat equivalent to the current “Charge Index” in the current system, in that it contains the definitions of the types of matter that could be related to any Case in the system but does not hold the actual instances of matters for each case. See the Matter Main Entity Diagram below followed by descriptions of the nature and usage of each entity. Since the Matter entity contains mostly pointers to the reference tables described below, the Matter Main Entity Diagram depicts both the Matter entity and its related reference tables.</w:t>
      </w:r>
    </w:p>
    <w:p w14:paraId="284D4302" w14:textId="5D255E22" w:rsidR="00C809C7" w:rsidRDefault="00C809C7" w:rsidP="006E6CEA">
      <w:pPr>
        <w:pStyle w:val="Heading5"/>
      </w:pPr>
      <w:r w:rsidRPr="00C809C7">
        <w:lastRenderedPageBreak/>
        <w:t>Matter Main Entity Diagram</w:t>
      </w:r>
    </w:p>
    <w:p w14:paraId="0BB57697" w14:textId="77777777" w:rsidR="00C809C7" w:rsidRDefault="00C809C7" w:rsidP="00C809C7">
      <w:pPr>
        <w:ind w:hanging="90"/>
      </w:pPr>
      <w:r>
        <w:rPr>
          <w:noProof/>
        </w:rPr>
        <w:drawing>
          <wp:inline distT="0" distB="0" distL="0" distR="0" wp14:anchorId="2A990CEF" wp14:editId="35469D51">
            <wp:extent cx="5943600" cy="7541260"/>
            <wp:effectExtent l="0" t="0" r="0" b="254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1260"/>
                    </a:xfrm>
                    <a:prstGeom prst="rect">
                      <a:avLst/>
                    </a:prstGeom>
                  </pic:spPr>
                </pic:pic>
              </a:graphicData>
            </a:graphic>
          </wp:inline>
        </w:drawing>
      </w:r>
    </w:p>
    <w:p w14:paraId="7B9892A6" w14:textId="77777777" w:rsidR="00C809C7" w:rsidRDefault="00C809C7" w:rsidP="00C809C7"/>
    <w:p w14:paraId="273EEDCE" w14:textId="77777777" w:rsidR="00C809C7" w:rsidRDefault="00C809C7" w:rsidP="006E6CEA">
      <w:pPr>
        <w:pStyle w:val="Heading4"/>
      </w:pPr>
      <w:r>
        <w:t>Case</w:t>
      </w:r>
    </w:p>
    <w:p w14:paraId="67246DE3" w14:textId="3A606105" w:rsidR="00C809C7" w:rsidRDefault="00C809C7" w:rsidP="00C809C7">
      <w:r>
        <w:t>The Case entity and all of its related entities will store all of the information about each case that is handled by CPCS in the Case Management system. See the Case Main Entity Diagram below followed by descriptions of the nature and usage of each entity.</w:t>
      </w:r>
    </w:p>
    <w:p w14:paraId="1E76DF20" w14:textId="03B0ABCB" w:rsidR="00A24E6F" w:rsidRDefault="00A24E6F" w:rsidP="006E6CEA">
      <w:pPr>
        <w:pStyle w:val="Heading5"/>
      </w:pPr>
      <w:r>
        <w:t xml:space="preserve">Case Main Entity Diagram </w:t>
      </w:r>
    </w:p>
    <w:p w14:paraId="0B436349" w14:textId="4562DE9C" w:rsidR="00814B7A" w:rsidRDefault="00C809C7" w:rsidP="00C809C7">
      <w:pPr>
        <w:ind w:hanging="90"/>
      </w:pPr>
      <w:r>
        <w:rPr>
          <w:noProof/>
        </w:rPr>
        <w:drawing>
          <wp:inline distT="0" distB="0" distL="0" distR="0" wp14:anchorId="64099FB2" wp14:editId="6E30C778">
            <wp:extent cx="5943600" cy="492252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22520"/>
                    </a:xfrm>
                    <a:prstGeom prst="rect">
                      <a:avLst/>
                    </a:prstGeom>
                  </pic:spPr>
                </pic:pic>
              </a:graphicData>
            </a:graphic>
          </wp:inline>
        </w:drawing>
      </w:r>
    </w:p>
    <w:p w14:paraId="246EFCB9" w14:textId="347C7DA7" w:rsidR="007245E1" w:rsidRDefault="007245E1" w:rsidP="006E6CEA">
      <w:pPr>
        <w:pStyle w:val="Heading3"/>
      </w:pPr>
      <w:bookmarkStart w:id="40" w:name="_Toc518237301"/>
      <w:r>
        <w:lastRenderedPageBreak/>
        <w:t>Data Flow Diagram</w:t>
      </w:r>
      <w:bookmarkEnd w:id="40"/>
    </w:p>
    <w:p w14:paraId="55B9559E" w14:textId="6517069D" w:rsidR="007279AF" w:rsidRDefault="007279AF" w:rsidP="0028646F">
      <w:pPr>
        <w:ind w:firstLine="0"/>
      </w:pPr>
      <w:r>
        <w:rPr>
          <w:noProof/>
          <w:lang w:eastAsia="en-US"/>
        </w:rPr>
        <w:drawing>
          <wp:inline distT="0" distB="0" distL="0" distR="0" wp14:anchorId="19C35B9C" wp14:editId="1C1A454D">
            <wp:extent cx="5905500" cy="6217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0051" cy="6232852"/>
                    </a:xfrm>
                    <a:prstGeom prst="rect">
                      <a:avLst/>
                    </a:prstGeom>
                  </pic:spPr>
                </pic:pic>
              </a:graphicData>
            </a:graphic>
          </wp:inline>
        </w:drawing>
      </w:r>
    </w:p>
    <w:p w14:paraId="3F6596E4" w14:textId="77777777" w:rsidR="007279AF" w:rsidRDefault="007279AF">
      <w:pPr>
        <w:rPr>
          <w:rFonts w:asciiTheme="majorHAnsi" w:eastAsiaTheme="majorEastAsia" w:hAnsiTheme="majorHAnsi" w:cstheme="majorBidi"/>
          <w:b/>
          <w:bCs/>
        </w:rPr>
      </w:pPr>
      <w:r>
        <w:br w:type="page"/>
      </w:r>
    </w:p>
    <w:p w14:paraId="5BCD1121" w14:textId="77777777" w:rsidR="0075670A" w:rsidRDefault="0075670A" w:rsidP="007279AF">
      <w:pPr>
        <w:pStyle w:val="Heading2"/>
        <w:jc w:val="center"/>
      </w:pPr>
    </w:p>
    <w:p w14:paraId="081F6279" w14:textId="435602E1" w:rsidR="007245E1" w:rsidRDefault="007245E1" w:rsidP="006E6CEA">
      <w:pPr>
        <w:pStyle w:val="Heading3"/>
      </w:pPr>
      <w:bookmarkStart w:id="41" w:name="_Toc518237302"/>
      <w:r>
        <w:t>Data Dictionary</w:t>
      </w:r>
      <w:bookmarkEnd w:id="41"/>
    </w:p>
    <w:p w14:paraId="6D392D4C" w14:textId="0C58300A" w:rsidR="009D6693" w:rsidRPr="009D6693" w:rsidRDefault="009D6693" w:rsidP="009D6693">
      <w:r>
        <w:rPr>
          <w:noProof/>
          <w:lang w:eastAsia="en-US"/>
        </w:rPr>
        <w:drawing>
          <wp:inline distT="0" distB="0" distL="0" distR="0" wp14:anchorId="2E379E51" wp14:editId="26C1431F">
            <wp:extent cx="4352925" cy="461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925" cy="4619625"/>
                    </a:xfrm>
                    <a:prstGeom prst="rect">
                      <a:avLst/>
                    </a:prstGeom>
                  </pic:spPr>
                </pic:pic>
              </a:graphicData>
            </a:graphic>
          </wp:inline>
        </w:drawing>
      </w:r>
    </w:p>
    <w:p w14:paraId="33FC70EF" w14:textId="30EE33B8" w:rsidR="009D6693" w:rsidRPr="009D6693" w:rsidRDefault="009D6693" w:rsidP="009D6693">
      <w:pPr>
        <w:ind w:hanging="450"/>
      </w:pPr>
      <w:r>
        <w:rPr>
          <w:noProof/>
          <w:lang w:eastAsia="en-US"/>
        </w:rPr>
        <w:lastRenderedPageBreak/>
        <w:drawing>
          <wp:inline distT="0" distB="0" distL="0" distR="0" wp14:anchorId="3D42F70E" wp14:editId="4255B623">
            <wp:extent cx="6530196" cy="3676026"/>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0196" cy="3676026"/>
                    </a:xfrm>
                    <a:prstGeom prst="rect">
                      <a:avLst/>
                    </a:prstGeom>
                  </pic:spPr>
                </pic:pic>
              </a:graphicData>
            </a:graphic>
          </wp:inline>
        </w:drawing>
      </w:r>
    </w:p>
    <w:p w14:paraId="08FFCBE6" w14:textId="21B344D6" w:rsidR="00C77A15" w:rsidRDefault="00C77A15" w:rsidP="006E6CEA">
      <w:pPr>
        <w:pStyle w:val="Heading4"/>
      </w:pPr>
      <w:r>
        <w:lastRenderedPageBreak/>
        <w:t>Associative Entity</w:t>
      </w:r>
    </w:p>
    <w:p w14:paraId="6EE988A2" w14:textId="7A7DAB73" w:rsidR="00C77A15" w:rsidRPr="00C77A15" w:rsidRDefault="00C77A15" w:rsidP="00C77A15">
      <w:r>
        <w:rPr>
          <w:noProof/>
          <w:lang w:eastAsia="en-US"/>
        </w:rPr>
        <w:drawing>
          <wp:inline distT="0" distB="0" distL="0" distR="0" wp14:anchorId="42275117" wp14:editId="4DEA4B5C">
            <wp:extent cx="6197318" cy="513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7318" cy="5133975"/>
                    </a:xfrm>
                    <a:prstGeom prst="rect">
                      <a:avLst/>
                    </a:prstGeom>
                  </pic:spPr>
                </pic:pic>
              </a:graphicData>
            </a:graphic>
          </wp:inline>
        </w:drawing>
      </w:r>
    </w:p>
    <w:p w14:paraId="756492FE" w14:textId="05F86603" w:rsidR="00C77A15" w:rsidRDefault="00C77A15" w:rsidP="006E6CEA">
      <w:pPr>
        <w:pStyle w:val="Heading4"/>
      </w:pPr>
      <w:r>
        <w:lastRenderedPageBreak/>
        <w:t>Notation Entity</w:t>
      </w:r>
    </w:p>
    <w:p w14:paraId="39DF35AA" w14:textId="2B97006A" w:rsidR="00C77A15" w:rsidRPr="00C77A15" w:rsidRDefault="00C77A15" w:rsidP="00C77A15">
      <w:r>
        <w:rPr>
          <w:noProof/>
          <w:lang w:eastAsia="en-US"/>
        </w:rPr>
        <w:drawing>
          <wp:inline distT="0" distB="0" distL="0" distR="0" wp14:anchorId="5AF79FDF" wp14:editId="17A7E802">
            <wp:extent cx="6169189" cy="2552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73972" cy="2554679"/>
                    </a:xfrm>
                    <a:prstGeom prst="rect">
                      <a:avLst/>
                    </a:prstGeom>
                  </pic:spPr>
                </pic:pic>
              </a:graphicData>
            </a:graphic>
          </wp:inline>
        </w:drawing>
      </w:r>
    </w:p>
    <w:p w14:paraId="16A39437" w14:textId="77777777" w:rsidR="00681429" w:rsidRPr="00681429" w:rsidRDefault="00681429" w:rsidP="00681429"/>
    <w:p w14:paraId="391BFB87" w14:textId="53C9C8EE" w:rsidR="00526CF7" w:rsidRDefault="007245E1" w:rsidP="006E6CEA">
      <w:pPr>
        <w:pStyle w:val="Heading3"/>
      </w:pPr>
      <w:bookmarkStart w:id="42" w:name="_Toc518237303"/>
      <w:r>
        <w:t>Object Model</w:t>
      </w:r>
      <w:r w:rsidR="00151FB3">
        <w:t>s</w:t>
      </w:r>
      <w:bookmarkEnd w:id="42"/>
    </w:p>
    <w:p w14:paraId="016368FD" w14:textId="4B9A937A" w:rsidR="00A72255" w:rsidRPr="00540561" w:rsidRDefault="00A72255" w:rsidP="00A72255">
      <w:r>
        <w:t xml:space="preserve">Every person in the database will inherit from the PERSON class, including attorneys, clients, investigators, judges, defendants, witnesses, etc. While they inherit and share a common set of characteristics, as can be seen in the </w:t>
      </w:r>
      <w:r w:rsidR="0075670A">
        <w:t>models</w:t>
      </w:r>
      <w:r>
        <w:t xml:space="preserve"> below, they </w:t>
      </w:r>
      <w:r w:rsidR="0028646F">
        <w:t xml:space="preserve">will </w:t>
      </w:r>
      <w:r>
        <w:t>possess</w:t>
      </w:r>
      <w:r w:rsidR="0028646F">
        <w:t>,</w:t>
      </w:r>
      <w:r>
        <w:t xml:space="preserve"> </w:t>
      </w:r>
      <w:r w:rsidR="0028646F">
        <w:t xml:space="preserve">in varying degrees, </w:t>
      </w:r>
      <w:r>
        <w:t xml:space="preserve">their own characteristics. </w:t>
      </w:r>
    </w:p>
    <w:p w14:paraId="5DBF6E27" w14:textId="77777777" w:rsidR="00A72255" w:rsidRDefault="00A72255" w:rsidP="00A72255">
      <w:pPr>
        <w:ind w:hanging="1170"/>
      </w:pPr>
      <w:r>
        <w:rPr>
          <w:noProof/>
          <w:lang w:eastAsia="en-US"/>
        </w:rPr>
        <w:lastRenderedPageBreak/>
        <w:drawing>
          <wp:inline distT="0" distB="0" distL="0" distR="0" wp14:anchorId="13F1A982" wp14:editId="43D7AD3A">
            <wp:extent cx="7375067" cy="290710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866"/>
                    <a:stretch/>
                  </pic:blipFill>
                  <pic:spPr bwMode="auto">
                    <a:xfrm>
                      <a:off x="0" y="0"/>
                      <a:ext cx="7374465" cy="2906865"/>
                    </a:xfrm>
                    <a:prstGeom prst="rect">
                      <a:avLst/>
                    </a:prstGeom>
                    <a:ln>
                      <a:noFill/>
                    </a:ln>
                    <a:extLst>
                      <a:ext uri="{53640926-AAD7-44D8-BBD7-CCE9431645EC}">
                        <a14:shadowObscured xmlns:a14="http://schemas.microsoft.com/office/drawing/2010/main"/>
                      </a:ext>
                    </a:extLst>
                  </pic:spPr>
                </pic:pic>
              </a:graphicData>
            </a:graphic>
          </wp:inline>
        </w:drawing>
      </w:r>
    </w:p>
    <w:p w14:paraId="03F5A263" w14:textId="77777777" w:rsidR="00A72255" w:rsidRPr="00A72255" w:rsidRDefault="00A72255" w:rsidP="00A72255"/>
    <w:p w14:paraId="02F6E968" w14:textId="4573741A" w:rsidR="00681429" w:rsidRPr="00681429" w:rsidRDefault="00C77A15" w:rsidP="00C77A15">
      <w:pPr>
        <w:ind w:firstLine="0"/>
      </w:pPr>
      <w:r>
        <w:rPr>
          <w:noProof/>
          <w:lang w:eastAsia="en-US"/>
        </w:rPr>
        <w:drawing>
          <wp:inline distT="0" distB="0" distL="0" distR="0" wp14:anchorId="7939F497" wp14:editId="13E286CD">
            <wp:extent cx="6543675" cy="21621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55" r="1273" b="23826"/>
                    <a:stretch/>
                  </pic:blipFill>
                  <pic:spPr bwMode="auto">
                    <a:xfrm>
                      <a:off x="0" y="0"/>
                      <a:ext cx="6546013" cy="2162947"/>
                    </a:xfrm>
                    <a:prstGeom prst="rect">
                      <a:avLst/>
                    </a:prstGeom>
                    <a:ln>
                      <a:noFill/>
                    </a:ln>
                    <a:extLst>
                      <a:ext uri="{53640926-AAD7-44D8-BBD7-CCE9431645EC}">
                        <a14:shadowObscured xmlns:a14="http://schemas.microsoft.com/office/drawing/2010/main"/>
                      </a:ext>
                    </a:extLst>
                  </pic:spPr>
                </pic:pic>
              </a:graphicData>
            </a:graphic>
          </wp:inline>
        </w:drawing>
      </w:r>
    </w:p>
    <w:p w14:paraId="3AEA3928" w14:textId="77777777" w:rsidR="00772B5F" w:rsidRDefault="00772B5F" w:rsidP="00772B5F"/>
    <w:p w14:paraId="79039E1E" w14:textId="14482824" w:rsidR="001B7FEB" w:rsidRDefault="001B7FEB" w:rsidP="00C52FC5">
      <w:pPr>
        <w:ind w:firstLine="0"/>
      </w:pPr>
    </w:p>
    <w:p w14:paraId="40DFB090" w14:textId="77777777" w:rsidR="00D81CDB" w:rsidRDefault="00D81CDB" w:rsidP="00D81CDB">
      <w:pPr>
        <w:ind w:left="360" w:firstLine="0"/>
      </w:pPr>
    </w:p>
    <w:p w14:paraId="41DA1F9A" w14:textId="7F04BA9D" w:rsidR="001D423C" w:rsidRDefault="00E67E4B" w:rsidP="006E6CEA">
      <w:pPr>
        <w:pStyle w:val="Heading2"/>
      </w:pPr>
      <w:bookmarkStart w:id="43" w:name="_Toc518237304"/>
      <w:r>
        <w:lastRenderedPageBreak/>
        <w:t>User Interface Design</w:t>
      </w:r>
      <w:bookmarkEnd w:id="43"/>
    </w:p>
    <w:p w14:paraId="6D903C94" w14:textId="7FAA6EFC" w:rsidR="003D09AA" w:rsidRDefault="001D423C" w:rsidP="006E6CEA">
      <w:pPr>
        <w:pStyle w:val="Heading3"/>
      </w:pPr>
      <w:bookmarkStart w:id="44" w:name="_Toc518237305"/>
      <w:r>
        <w:t>Sitemap</w:t>
      </w:r>
      <w:bookmarkEnd w:id="44"/>
    </w:p>
    <w:p w14:paraId="3C905649" w14:textId="131E0F5C" w:rsidR="001D423C" w:rsidRDefault="001D423C" w:rsidP="001D423C">
      <w:r>
        <w:rPr>
          <w:noProof/>
        </w:rPr>
        <w:drawing>
          <wp:inline distT="0" distB="0" distL="0" distR="0" wp14:anchorId="791F88A1" wp14:editId="4B00F6B1">
            <wp:extent cx="594360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7100"/>
                    </a:xfrm>
                    <a:prstGeom prst="rect">
                      <a:avLst/>
                    </a:prstGeom>
                  </pic:spPr>
                </pic:pic>
              </a:graphicData>
            </a:graphic>
          </wp:inline>
        </w:drawing>
      </w:r>
    </w:p>
    <w:p w14:paraId="033FE6AF" w14:textId="1B886786" w:rsidR="001D423C" w:rsidRPr="001D423C" w:rsidRDefault="001D423C" w:rsidP="006E6CEA">
      <w:pPr>
        <w:pStyle w:val="Heading3"/>
      </w:pPr>
      <w:bookmarkStart w:id="45" w:name="_Toc518237306"/>
      <w:r>
        <w:t>Homepage Template</w:t>
      </w:r>
      <w:bookmarkEnd w:id="45"/>
    </w:p>
    <w:p w14:paraId="0FEFE36C" w14:textId="25F7BEEB" w:rsidR="00E67E4B" w:rsidRDefault="003D09AA" w:rsidP="00E67E4B">
      <w:r>
        <w:rPr>
          <w:noProof/>
        </w:rPr>
        <w:drawing>
          <wp:inline distT="0" distB="0" distL="0" distR="0" wp14:anchorId="6F8F57DD" wp14:editId="338B0D09">
            <wp:extent cx="5943600" cy="3549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015"/>
                    </a:xfrm>
                    <a:prstGeom prst="rect">
                      <a:avLst/>
                    </a:prstGeom>
                  </pic:spPr>
                </pic:pic>
              </a:graphicData>
            </a:graphic>
          </wp:inline>
        </w:drawing>
      </w:r>
    </w:p>
    <w:p w14:paraId="2C63FE43" w14:textId="77777777" w:rsidR="001D423C" w:rsidRDefault="001D423C" w:rsidP="00E67E4B"/>
    <w:p w14:paraId="5D80AC21" w14:textId="2C584F52" w:rsidR="003D09AA" w:rsidRDefault="003D09AA" w:rsidP="00E67E4B"/>
    <w:p w14:paraId="02530EBA" w14:textId="3217A1EE" w:rsidR="001D423C" w:rsidRDefault="001D423C" w:rsidP="006E6CEA">
      <w:pPr>
        <w:pStyle w:val="Heading3"/>
      </w:pPr>
      <w:bookmarkStart w:id="46" w:name="_Toc518237307"/>
      <w:r>
        <w:lastRenderedPageBreak/>
        <w:t>People Search Template</w:t>
      </w:r>
      <w:bookmarkEnd w:id="46"/>
    </w:p>
    <w:p w14:paraId="52E7D4C1" w14:textId="5AF84A9B" w:rsidR="003D09AA" w:rsidRDefault="003D09AA" w:rsidP="00E67E4B">
      <w:r>
        <w:rPr>
          <w:noProof/>
        </w:rPr>
        <w:drawing>
          <wp:inline distT="0" distB="0" distL="0" distR="0" wp14:anchorId="5A18303A" wp14:editId="653EE9E4">
            <wp:extent cx="5943600" cy="3664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4585"/>
                    </a:xfrm>
                    <a:prstGeom prst="rect">
                      <a:avLst/>
                    </a:prstGeom>
                  </pic:spPr>
                </pic:pic>
              </a:graphicData>
            </a:graphic>
          </wp:inline>
        </w:drawing>
      </w:r>
    </w:p>
    <w:p w14:paraId="2DE046EA" w14:textId="77289488" w:rsidR="003D09AA" w:rsidRDefault="003D09AA" w:rsidP="00E67E4B"/>
    <w:p w14:paraId="4FABFD7A" w14:textId="224E98ED" w:rsidR="001D423C" w:rsidRDefault="001D423C" w:rsidP="006E6CEA">
      <w:pPr>
        <w:pStyle w:val="Heading3"/>
      </w:pPr>
      <w:bookmarkStart w:id="47" w:name="_Toc518237308"/>
      <w:r>
        <w:lastRenderedPageBreak/>
        <w:t>Person Details Template</w:t>
      </w:r>
      <w:bookmarkEnd w:id="47"/>
    </w:p>
    <w:p w14:paraId="22358E49" w14:textId="16A30E7F" w:rsidR="003D09AA" w:rsidRDefault="003D09AA" w:rsidP="001D423C">
      <w:r>
        <w:rPr>
          <w:noProof/>
        </w:rPr>
        <w:drawing>
          <wp:inline distT="0" distB="0" distL="0" distR="0" wp14:anchorId="71B7D9B3" wp14:editId="5DD85E5B">
            <wp:extent cx="5943600" cy="729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99325"/>
                    </a:xfrm>
                    <a:prstGeom prst="rect">
                      <a:avLst/>
                    </a:prstGeom>
                  </pic:spPr>
                </pic:pic>
              </a:graphicData>
            </a:graphic>
          </wp:inline>
        </w:drawing>
      </w:r>
    </w:p>
    <w:p w14:paraId="4D08064A" w14:textId="77777777" w:rsidR="006E6CEA" w:rsidRDefault="001D423C" w:rsidP="006E6CEA">
      <w:pPr>
        <w:pStyle w:val="Heading3"/>
        <w:rPr>
          <w:noProof/>
        </w:rPr>
      </w:pPr>
      <w:bookmarkStart w:id="48" w:name="_Toc518237309"/>
      <w:r>
        <w:lastRenderedPageBreak/>
        <w:t>Case Details Template</w:t>
      </w:r>
      <w:bookmarkEnd w:id="48"/>
    </w:p>
    <w:p w14:paraId="673BF70D" w14:textId="27FDC1FE" w:rsidR="003D09AA" w:rsidRPr="00E67E4B" w:rsidRDefault="003D09AA" w:rsidP="006E6CEA">
      <w:r>
        <w:rPr>
          <w:noProof/>
        </w:rPr>
        <w:drawing>
          <wp:inline distT="0" distB="0" distL="0" distR="0" wp14:anchorId="4B8EB014" wp14:editId="3A63F4DD">
            <wp:extent cx="5464175" cy="731627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5607" cy="7318195"/>
                    </a:xfrm>
                    <a:prstGeom prst="rect">
                      <a:avLst/>
                    </a:prstGeom>
                  </pic:spPr>
                </pic:pic>
              </a:graphicData>
            </a:graphic>
          </wp:inline>
        </w:drawing>
      </w:r>
    </w:p>
    <w:p w14:paraId="0047C62F" w14:textId="00F46F4B" w:rsidR="00E67E4B" w:rsidRDefault="00E67E4B" w:rsidP="006E6CEA">
      <w:pPr>
        <w:pStyle w:val="Heading2"/>
      </w:pPr>
      <w:bookmarkStart w:id="49" w:name="_Toc518237310"/>
      <w:r>
        <w:lastRenderedPageBreak/>
        <w:t>System Architecture</w:t>
      </w:r>
      <w:bookmarkEnd w:id="49"/>
    </w:p>
    <w:p w14:paraId="3C5E478B" w14:textId="0C10C36D" w:rsidR="00E67E4B" w:rsidRDefault="00B22D7F" w:rsidP="00E67E4B">
      <w:r>
        <w:rPr>
          <w:noProof/>
        </w:rPr>
        <w:drawing>
          <wp:inline distT="0" distB="0" distL="0" distR="0" wp14:anchorId="5FC2EB30" wp14:editId="0F87CD3B">
            <wp:extent cx="5943600" cy="398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83355"/>
                    </a:xfrm>
                    <a:prstGeom prst="rect">
                      <a:avLst/>
                    </a:prstGeom>
                  </pic:spPr>
                </pic:pic>
              </a:graphicData>
            </a:graphic>
          </wp:inline>
        </w:drawing>
      </w:r>
    </w:p>
    <w:p w14:paraId="0079AEAE" w14:textId="3EBF9883" w:rsidR="00F9466A" w:rsidRDefault="00B22D7F" w:rsidP="00F9466A">
      <w:r>
        <w:rPr>
          <w:noProof/>
        </w:rPr>
        <w:lastRenderedPageBreak/>
        <w:drawing>
          <wp:inline distT="0" distB="0" distL="0" distR="0" wp14:anchorId="7EB90A7D" wp14:editId="4A2929B4">
            <wp:extent cx="5943600" cy="473265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32655"/>
                    </a:xfrm>
                    <a:prstGeom prst="rect">
                      <a:avLst/>
                    </a:prstGeom>
                  </pic:spPr>
                </pic:pic>
              </a:graphicData>
            </a:graphic>
          </wp:inline>
        </w:drawing>
      </w:r>
    </w:p>
    <w:p w14:paraId="0CB6E4F7" w14:textId="4FCE45D3" w:rsidR="00B22D7F" w:rsidRDefault="00B22D7F" w:rsidP="00E67E4B">
      <w:r>
        <w:rPr>
          <w:noProof/>
        </w:rPr>
        <w:lastRenderedPageBreak/>
        <w:drawing>
          <wp:inline distT="0" distB="0" distL="0" distR="0" wp14:anchorId="5521B88E" wp14:editId="083E0EE6">
            <wp:extent cx="5943600" cy="3974465"/>
            <wp:effectExtent l="0" t="0" r="0" b="6985"/>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74465"/>
                    </a:xfrm>
                    <a:prstGeom prst="rect">
                      <a:avLst/>
                    </a:prstGeom>
                  </pic:spPr>
                </pic:pic>
              </a:graphicData>
            </a:graphic>
          </wp:inline>
        </w:drawing>
      </w:r>
    </w:p>
    <w:p w14:paraId="3759994D" w14:textId="77777777" w:rsidR="00B22D7F" w:rsidRPr="00E67E4B" w:rsidRDefault="00B22D7F" w:rsidP="00E67E4B"/>
    <w:p w14:paraId="71A408BB" w14:textId="77777777" w:rsidR="00E67E4B" w:rsidRDefault="00E67E4B" w:rsidP="006E6CEA">
      <w:pPr>
        <w:pStyle w:val="Heading2"/>
      </w:pPr>
      <w:bookmarkStart w:id="50" w:name="_Toc518237311"/>
      <w:r>
        <w:t>Feasibility Analysis</w:t>
      </w:r>
      <w:bookmarkEnd w:id="50"/>
    </w:p>
    <w:p w14:paraId="3AE305E6" w14:textId="6550BFAD" w:rsidR="001214AB" w:rsidRPr="001214AB" w:rsidRDefault="001214AB" w:rsidP="005601A2">
      <w:pPr>
        <w:rPr>
          <w:lang w:val="en" w:eastAsia="en-US"/>
        </w:rPr>
      </w:pPr>
      <w:r w:rsidRPr="001214AB">
        <w:rPr>
          <w:lang w:val="en" w:eastAsia="en-US"/>
        </w:rPr>
        <w:t xml:space="preserve">For the past four years </w:t>
      </w:r>
      <w:r w:rsidR="00D84B55">
        <w:rPr>
          <w:lang w:val="en" w:eastAsia="en-US"/>
        </w:rPr>
        <w:t xml:space="preserve">CPCS has </w:t>
      </w:r>
      <w:r w:rsidRPr="001214AB">
        <w:rPr>
          <w:lang w:val="en" w:eastAsia="en-US"/>
        </w:rPr>
        <w:t xml:space="preserve">collected data on user needs regarding case management. This has involved both formal and informal conversations, including insights gained from direct user feedback, multiple listening tours, surveys, and formal meetings for the Gideon Project. Since May, we have conducted </w:t>
      </w:r>
      <w:r w:rsidRPr="00BA38D7">
        <w:rPr>
          <w:lang w:val="en" w:eastAsia="en-US"/>
        </w:rPr>
        <w:t>thirty-six</w:t>
      </w:r>
      <w:r w:rsidRPr="001214AB">
        <w:rPr>
          <w:lang w:val="en" w:eastAsia="en-US"/>
        </w:rPr>
        <w:t xml:space="preserve"> new interviews, and five group lunch talks, as part of site visits. Interviews have included sessions with Deputy Chief Counsels, Managing Directors, AICs, AAs, SSAs, Social Workers, Investigators, Directors of SSAs/social workers, PD’s lead investigator, and a paralegal. These recent meetings included members from PD, CAFL, YAD, MH, and A&amp;O in offices across the commonwealth, including Boston, Lawrence, Norwood, Quincy, Roxbury, and Worcester. All told, it is estimated that the entire </w:t>
      </w:r>
      <w:r w:rsidRPr="001214AB">
        <w:rPr>
          <w:lang w:val="en" w:eastAsia="en-US"/>
        </w:rPr>
        <w:lastRenderedPageBreak/>
        <w:t>multi-year process has involved in-person meetings with roughly a hundred staff members in offices from Boston to Pittsfield. This is in addition to a little over two hundred anonymous survey replies. Consequently, we have spoken with members of every practice area, including representatives of every user type. All of these have served to inform the current set of functional requirements.</w:t>
      </w:r>
    </w:p>
    <w:p w14:paraId="326616EE"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118A8227" w14:textId="3DAB3B37" w:rsidR="001214AB" w:rsidRPr="001214AB" w:rsidRDefault="00D84B55" w:rsidP="001214AB">
      <w:pPr>
        <w:spacing w:line="276" w:lineRule="auto"/>
        <w:ind w:firstLine="0"/>
        <w:rPr>
          <w:rFonts w:ascii="Times New Roman" w:eastAsia="Arial" w:hAnsi="Times New Roman" w:cs="Times New Roman"/>
          <w:color w:val="000000"/>
          <w:kern w:val="0"/>
          <w:lang w:val="en" w:eastAsia="en-US"/>
        </w:rPr>
      </w:pPr>
      <w:r>
        <w:rPr>
          <w:rFonts w:ascii="Times New Roman" w:eastAsia="Arial" w:hAnsi="Times New Roman" w:cs="Times New Roman"/>
          <w:b/>
          <w:color w:val="000000"/>
          <w:kern w:val="0"/>
          <w:lang w:val="en" w:eastAsia="en-US"/>
        </w:rPr>
        <w:t>Findings</w:t>
      </w:r>
    </w:p>
    <w:p w14:paraId="09AFD5E8" w14:textId="405AB4ED" w:rsidR="001214AB" w:rsidRPr="001214AB" w:rsidRDefault="001214AB" w:rsidP="005601A2">
      <w:pPr>
        <w:rPr>
          <w:lang w:val="en" w:eastAsia="en-US"/>
        </w:rPr>
      </w:pPr>
      <w:r w:rsidRPr="001214AB">
        <w:rPr>
          <w:lang w:val="en" w:eastAsia="en-US"/>
        </w:rPr>
        <w:t>We have identified eight high-level themes that apply to the system as a whole</w:t>
      </w:r>
      <w:r w:rsidRPr="00BA38D7">
        <w:rPr>
          <w:lang w:val="en" w:eastAsia="en-US"/>
        </w:rPr>
        <w:t>,</w:t>
      </w:r>
      <w:r w:rsidRPr="001214AB">
        <w:rPr>
          <w:lang w:val="en" w:eastAsia="en-US"/>
        </w:rPr>
        <w:t xml:space="preserve"> and four areas of focus that help to define specific groupings of features. The focus areas are </w:t>
      </w:r>
      <w:r w:rsidRPr="00BA38D7">
        <w:rPr>
          <w:lang w:val="en" w:eastAsia="en-US"/>
        </w:rPr>
        <w:t>themselves comprised</w:t>
      </w:r>
      <w:r w:rsidRPr="001214AB">
        <w:rPr>
          <w:lang w:val="en" w:eastAsia="en-US"/>
        </w:rPr>
        <w:t xml:space="preserve"> of specific requirements and a summary is presented below. </w:t>
      </w:r>
    </w:p>
    <w:p w14:paraId="39ADE08D"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5E8C4EB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b/>
          <w:color w:val="000000"/>
          <w:kern w:val="0"/>
          <w:lang w:val="en" w:eastAsia="en-US"/>
        </w:rPr>
        <w:t>Themes</w:t>
      </w:r>
    </w:p>
    <w:p w14:paraId="47B3FBD3"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Centralization (Facilitates Collaboration and Avoids Duplicate Data Entry) </w:t>
      </w:r>
    </w:p>
    <w:p w14:paraId="5ED09C7A"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Mobile Access</w:t>
      </w:r>
    </w:p>
    <w:p w14:paraId="040FD176"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Granular Data Collection &amp; Flexible Data Elements </w:t>
      </w:r>
    </w:p>
    <w:p w14:paraId="6DE346E0"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Aggregation &amp; Analysis (e.g., Standard Reporting and Predictive Modeling)</w:t>
      </w:r>
    </w:p>
    <w:p w14:paraId="4322E341"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User Interface &amp; Workflow Support </w:t>
      </w:r>
    </w:p>
    <w:p w14:paraId="2C751366"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Permissions, Security, &amp; Privacy</w:t>
      </w:r>
    </w:p>
    <w:p w14:paraId="22760147"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Reliability of Data and System (Including Technical Performance and Data Quality)</w:t>
      </w:r>
    </w:p>
    <w:p w14:paraId="241BD6BD"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Smooth Transition to a New System (Data and Training)</w:t>
      </w:r>
    </w:p>
    <w:p w14:paraId="5B09D13F"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22AD4DC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b/>
          <w:color w:val="000000"/>
          <w:kern w:val="0"/>
          <w:lang w:val="en" w:eastAsia="en-US"/>
        </w:rPr>
        <w:t>Focus Areas &amp; Features</w:t>
      </w: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1335"/>
        <w:gridCol w:w="1290"/>
        <w:gridCol w:w="945"/>
        <w:gridCol w:w="870"/>
      </w:tblGrid>
      <w:tr w:rsidR="001214AB" w:rsidRPr="001214AB" w14:paraId="4C9D3BC4"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6D8CC638"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People &amp; Groups</w:t>
            </w:r>
          </w:p>
        </w:tc>
      </w:tr>
      <w:tr w:rsidR="001214AB" w:rsidRPr="001214AB" w14:paraId="1032642B" w14:textId="77777777" w:rsidTr="001214AB">
        <w:tc>
          <w:tcPr>
            <w:tcW w:w="502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470ABDEC"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3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224D9E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AC8649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4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4C7970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7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7F9AB6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1175AE2E"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8ADA"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The ability to find, edit, and add information on people and groups, including the relationships of people to each other, to cases, and to groups. </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C71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31EA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410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077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5291F3A2"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E7A9"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Radically improved search: fuzzy/statistical search/match (esp. conflict check)</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D2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836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4477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6FD5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4D0EFE7"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C5F73"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lastRenderedPageBreak/>
              <w:t>Public person and group profiles w/ user comments</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913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23D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613C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A2C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bl>
    <w:p w14:paraId="4E903B5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1335"/>
        <w:gridCol w:w="1290"/>
        <w:gridCol w:w="930"/>
        <w:gridCol w:w="885"/>
      </w:tblGrid>
      <w:tr w:rsidR="001214AB" w:rsidRPr="001214AB" w14:paraId="606543B7"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0E40A0CB"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Case Management, Document Management, and Calendaring</w:t>
            </w:r>
          </w:p>
        </w:tc>
      </w:tr>
      <w:tr w:rsidR="001214AB" w:rsidRPr="001214AB" w14:paraId="768E8E3A" w14:textId="77777777" w:rsidTr="001214AB">
        <w:tc>
          <w:tcPr>
            <w:tcW w:w="502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7E3B79F"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3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608171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F69CBE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3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78BF555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8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F3B072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1C2EF15C"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33B35"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ability to find, edit, and add information on cases. Such information includes:</w:t>
            </w:r>
          </w:p>
          <w:p w14:paraId="6F334F12"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Relationships of people and groups to cases</w:t>
            </w:r>
          </w:p>
          <w:p w14:paraId="1E6D582F"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Runsheets, including fine-grain action tracking (e.g., did you argue a motion today?)</w:t>
            </w:r>
          </w:p>
          <w:p w14:paraId="63DCB340"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Calendars</w:t>
            </w:r>
          </w:p>
          <w:p w14:paraId="24D59696"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Documents (external and internal)</w:t>
            </w:r>
          </w:p>
          <w:p w14:paraId="30FEC765"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Matter dispositions and procedural history</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2B6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0E9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01A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653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25C9C235"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0BFF"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system should be capable of producing documents from user-defined templates.</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0A9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B56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E2D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5BA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r>
      <w:tr w:rsidR="001214AB" w:rsidRPr="001214AB" w14:paraId="6E517C70"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343C"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Improved collaboration:</w:t>
            </w:r>
          </w:p>
          <w:p w14:paraId="62DCB87D"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In-system referrals (investigators et al.)</w:t>
            </w:r>
          </w:p>
          <w:p w14:paraId="489E7351"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Separate communications channel for supervision </w:t>
            </w:r>
          </w:p>
          <w:p w14:paraId="01BAD773"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Internal notifications of involved parties (e.g., letting SSA know when a runsheet entry was made)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154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4BE4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47B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BCF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bl>
    <w:p w14:paraId="471FC8AD"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1350"/>
        <w:gridCol w:w="1290"/>
        <w:gridCol w:w="930"/>
        <w:gridCol w:w="885"/>
      </w:tblGrid>
      <w:tr w:rsidR="001214AB" w:rsidRPr="001214AB" w14:paraId="41459BB6"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29627595"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Reports &amp; Research</w:t>
            </w:r>
          </w:p>
        </w:tc>
      </w:tr>
      <w:tr w:rsidR="001214AB" w:rsidRPr="001214AB" w14:paraId="20CDB6C5" w14:textId="77777777" w:rsidTr="001214AB">
        <w:tc>
          <w:tcPr>
            <w:tcW w:w="501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6737301"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60FB7B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1406E25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3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725B95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8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D43E5A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438D62E5"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7684"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Standard reporting nomenclature (e.g., agreement on what one counts when counting cases)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5C5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7BD9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1BF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22A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AA0F04E"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B958" w14:textId="18F1AA23"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Static reports (e.g., trends &amp; counts by office, </w:t>
            </w:r>
            <w:r w:rsidR="00BA38D7" w:rsidRPr="00BA38D7">
              <w:rPr>
                <w:rFonts w:ascii="Times New Roman" w:eastAsia="Arial" w:hAnsi="Times New Roman" w:cs="Times New Roman"/>
                <w:color w:val="000000"/>
                <w:kern w:val="0"/>
                <w:lang w:val="en" w:eastAsia="en-US"/>
              </w:rPr>
              <w:t>employee</w:t>
            </w:r>
            <w:r w:rsidRPr="001214AB">
              <w:rPr>
                <w:rFonts w:ascii="Times New Roman" w:eastAsia="Arial" w:hAnsi="Times New Roman" w:cs="Times New Roman"/>
                <w:color w:val="000000"/>
                <w:kern w:val="0"/>
                <w:lang w:val="en" w:eastAsia="en-US"/>
              </w:rPr>
              <w:t xml:space="preserve"> et al.)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E29C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A13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752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F3BA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2D20EB22"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AA5D" w14:textId="70D9AC91"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lastRenderedPageBreak/>
              <w:t xml:space="preserve">Dynamic Reports (e.g., </w:t>
            </w:r>
            <w:r w:rsidR="00BA38D7" w:rsidRPr="00BA38D7">
              <w:rPr>
                <w:rFonts w:ascii="Times New Roman" w:eastAsia="Arial" w:hAnsi="Times New Roman" w:cs="Times New Roman"/>
                <w:color w:val="000000"/>
                <w:kern w:val="0"/>
                <w:lang w:val="en" w:eastAsia="en-US"/>
              </w:rPr>
              <w:t>Boolean</w:t>
            </w:r>
            <w:r w:rsidRPr="001214AB">
              <w:rPr>
                <w:rFonts w:ascii="Times New Roman" w:eastAsia="Arial" w:hAnsi="Times New Roman" w:cs="Times New Roman"/>
                <w:color w:val="000000"/>
                <w:kern w:val="0"/>
                <w:lang w:val="en" w:eastAsia="en-US"/>
              </w:rPr>
              <w:t xml:space="preserve"> queries of most data fields)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9D4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AC4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EB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A56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A18B596"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5037"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ability to export or make available via API information for consumption by external systems (e.g., export to csv, Excel)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382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218C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06E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F5EE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49FBA141"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0405"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Access to CPCS research material (e.g., training and synced charge info) and pointers to external resources (e.g., linking to statutory language or model jury instructions).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2D6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980D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1AF6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95E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bl>
    <w:p w14:paraId="556613A1"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1350"/>
        <w:gridCol w:w="1290"/>
        <w:gridCol w:w="915"/>
        <w:gridCol w:w="900"/>
      </w:tblGrid>
      <w:tr w:rsidR="001214AB" w:rsidRPr="001214AB" w14:paraId="0999B329"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480BD93C"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Administration</w:t>
            </w:r>
          </w:p>
        </w:tc>
      </w:tr>
      <w:tr w:rsidR="001214AB" w:rsidRPr="001214AB" w14:paraId="60D5A19A" w14:textId="77777777" w:rsidTr="001214AB">
        <w:tc>
          <w:tcPr>
            <w:tcW w:w="501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87ACFA2"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4A7C6C5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255346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9C905E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9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FF338C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0CC6649B"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6815" w14:textId="3FA896B7" w:rsidR="001214AB" w:rsidRPr="001214AB" w:rsidRDefault="00BA38D7" w:rsidP="001214AB">
            <w:pPr>
              <w:widowControl w:val="0"/>
              <w:spacing w:line="240" w:lineRule="auto"/>
              <w:ind w:firstLine="0"/>
              <w:rPr>
                <w:rFonts w:ascii="Times New Roman" w:eastAsia="Arial" w:hAnsi="Times New Roman" w:cs="Times New Roman"/>
                <w:color w:val="000000"/>
                <w:kern w:val="0"/>
                <w:lang w:val="en" w:eastAsia="en-US"/>
              </w:rPr>
            </w:pPr>
            <w:r w:rsidRPr="00BA38D7">
              <w:rPr>
                <w:rFonts w:ascii="Times New Roman" w:eastAsia="Arial" w:hAnsi="Times New Roman" w:cs="Times New Roman"/>
                <w:color w:val="000000"/>
                <w:kern w:val="0"/>
                <w:lang w:val="en" w:eastAsia="en-US"/>
              </w:rPr>
              <w:t>Permissions</w:t>
            </w:r>
            <w:r w:rsidR="001214AB" w:rsidRPr="001214AB">
              <w:rPr>
                <w:rFonts w:ascii="Times New Roman" w:eastAsia="Arial" w:hAnsi="Times New Roman" w:cs="Times New Roman"/>
                <w:color w:val="000000"/>
                <w:kern w:val="0"/>
                <w:lang w:val="en" w:eastAsia="en-US"/>
              </w:rPr>
              <w:t xml:space="preserve"> based on relationships to cases and groups’ membership (roles)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F75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E5C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AD1F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E67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0BC40ED2"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E42D6" w14:textId="3CE839FA"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Workflow </w:t>
            </w:r>
            <w:r w:rsidR="00BA38D7" w:rsidRPr="00BA38D7">
              <w:rPr>
                <w:rFonts w:ascii="Times New Roman" w:eastAsia="Arial" w:hAnsi="Times New Roman" w:cs="Times New Roman"/>
                <w:color w:val="000000"/>
                <w:kern w:val="0"/>
                <w:lang w:val="en" w:eastAsia="en-US"/>
              </w:rPr>
              <w:t>management &amp;</w:t>
            </w:r>
            <w:r w:rsidRPr="001214AB">
              <w:rPr>
                <w:rFonts w:ascii="Times New Roman" w:eastAsia="Arial" w:hAnsi="Times New Roman" w:cs="Times New Roman"/>
                <w:color w:val="000000"/>
                <w:kern w:val="0"/>
                <w:lang w:val="en" w:eastAsia="en-US"/>
              </w:rPr>
              <w:t xml:space="preserve"> business rules</w:t>
            </w:r>
          </w:p>
          <w:p w14:paraId="6826CBE1" w14:textId="77777777" w:rsidR="001214AB" w:rsidRPr="001214AB" w:rsidRDefault="001214AB" w:rsidP="00C414B8">
            <w:pPr>
              <w:widowControl w:val="0"/>
              <w:numPr>
                <w:ilvl w:val="0"/>
                <w:numId w:val="16"/>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Contextual delivery of best practices (e.g., serving up appropriate documents and presenting links to additional resources)</w:t>
            </w:r>
          </w:p>
          <w:p w14:paraId="33686329" w14:textId="77777777" w:rsidR="001214AB" w:rsidRPr="001214AB" w:rsidRDefault="001214AB" w:rsidP="00C414B8">
            <w:pPr>
              <w:widowControl w:val="0"/>
              <w:numPr>
                <w:ilvl w:val="0"/>
                <w:numId w:val="16"/>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entry support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EF5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A9F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20C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A470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r w:rsidR="001214AB" w:rsidRPr="001214AB" w14:paraId="0A536551"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4D00"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Flexible nomenclature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FA7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4EF5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A2E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ECF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5BAF9CFA"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9BC2"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Adaptive presentation</w:t>
            </w:r>
          </w:p>
          <w:p w14:paraId="2DFE3852" w14:textId="77777777" w:rsidR="001214AB" w:rsidRPr="001214AB" w:rsidRDefault="001214AB" w:rsidP="00C414B8">
            <w:pPr>
              <w:widowControl w:val="0"/>
              <w:numPr>
                <w:ilvl w:val="0"/>
                <w:numId w:val="17"/>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Custom Home Screen / Dashboard</w:t>
            </w:r>
          </w:p>
          <w:p w14:paraId="0CC36946" w14:textId="77777777" w:rsidR="001214AB" w:rsidRPr="001214AB" w:rsidRDefault="001214AB" w:rsidP="00C414B8">
            <w:pPr>
              <w:widowControl w:val="0"/>
              <w:numPr>
                <w:ilvl w:val="0"/>
                <w:numId w:val="17"/>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filters for specific roles and divisions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60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241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EAC1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E6BC"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bl>
    <w:p w14:paraId="7B26051F"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7C9F8273"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5AB7F016" w14:textId="25D6A553" w:rsidR="00E67E4B" w:rsidRDefault="005F080E" w:rsidP="00A61253">
      <w:pPr>
        <w:pStyle w:val="Heading1"/>
      </w:pPr>
      <w:r>
        <w:lastRenderedPageBreak/>
        <w:tab/>
      </w:r>
      <w:bookmarkStart w:id="51" w:name="_Toc518237312"/>
      <w:r>
        <w:t>Project Plan</w:t>
      </w:r>
      <w:bookmarkEnd w:id="51"/>
    </w:p>
    <w:p w14:paraId="306F6952" w14:textId="77777777" w:rsidR="00A61253" w:rsidRDefault="00A61253" w:rsidP="00A61253">
      <w:pPr>
        <w:pStyle w:val="Heading2"/>
      </w:pPr>
      <w:bookmarkStart w:id="52" w:name="_Toc518237313"/>
      <w:r>
        <w:t>Work Breakdown Structure</w:t>
      </w:r>
      <w:bookmarkEnd w:id="52"/>
    </w:p>
    <w:p w14:paraId="369135D2" w14:textId="19AEADFE" w:rsidR="00A61253" w:rsidRDefault="0070219E" w:rsidP="00E519F0">
      <w:pPr>
        <w:ind w:firstLine="0"/>
      </w:pPr>
      <w:r>
        <w:rPr>
          <w:noProof/>
        </w:rPr>
        <w:drawing>
          <wp:inline distT="0" distB="0" distL="0" distR="0" wp14:anchorId="75511CF2" wp14:editId="521C8596">
            <wp:extent cx="6496050" cy="521210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0938" cy="5216030"/>
                    </a:xfrm>
                    <a:prstGeom prst="rect">
                      <a:avLst/>
                    </a:prstGeom>
                  </pic:spPr>
                </pic:pic>
              </a:graphicData>
            </a:graphic>
          </wp:inline>
        </w:drawing>
      </w:r>
    </w:p>
    <w:p w14:paraId="7C588CAD" w14:textId="77777777" w:rsidR="00A61253" w:rsidRDefault="00A61253">
      <w:pPr>
        <w:rPr>
          <w:rFonts w:asciiTheme="majorHAnsi" w:eastAsiaTheme="majorEastAsia" w:hAnsiTheme="majorHAnsi" w:cstheme="majorBidi"/>
          <w:b/>
          <w:bCs/>
        </w:rPr>
      </w:pPr>
      <w:r>
        <w:br w:type="page"/>
      </w:r>
    </w:p>
    <w:p w14:paraId="5504B18E" w14:textId="5390FD76" w:rsidR="00A61253" w:rsidRDefault="00A61253" w:rsidP="00A61253">
      <w:pPr>
        <w:pStyle w:val="Heading2"/>
      </w:pPr>
      <w:bookmarkStart w:id="53" w:name="_Toc518237314"/>
      <w:r>
        <w:lastRenderedPageBreak/>
        <w:t>Project Monitoring and Control Plan</w:t>
      </w:r>
      <w:bookmarkEnd w:id="53"/>
    </w:p>
    <w:p w14:paraId="1B8A19BF" w14:textId="77777777" w:rsidR="00D90FBC" w:rsidRPr="00D90FBC" w:rsidRDefault="00D90FBC" w:rsidP="00B36415">
      <w:pPr>
        <w:pStyle w:val="Heading3"/>
      </w:pPr>
      <w:bookmarkStart w:id="54" w:name="_Toc518237315"/>
      <w:r w:rsidRPr="00D90FBC">
        <w:t>Definition of Done</w:t>
      </w:r>
      <w:bookmarkEnd w:id="54"/>
      <w:r w:rsidRPr="00D90FBC">
        <w:t> </w:t>
      </w:r>
    </w:p>
    <w:p w14:paraId="1C0A877C" w14:textId="77777777" w:rsidR="00D90FBC" w:rsidRPr="00D90FBC" w:rsidRDefault="00D90FBC" w:rsidP="00D90FBC">
      <w:r w:rsidRPr="00D90FBC">
        <w:t>The Definition of Done is a set of agreed-upon definitions for when a given software feature is regarded as truly completed (feature complete), and ready to be delivered and closed out as a work item. The definition, as agreed upon by all key stakeholders, consists of far more than just the code, as regarded by the developer, being completed; rather, each delivered feature is subjected to the same standards for quality and delivery to ensure a greater level of efficiency and verifiability when developing a given feature. </w:t>
      </w:r>
    </w:p>
    <w:p w14:paraId="5AFC6461" w14:textId="77777777" w:rsidR="00D90FBC" w:rsidRPr="00D90FBC" w:rsidRDefault="00D90FBC" w:rsidP="00D90FBC">
      <w:r w:rsidRPr="00D90FBC">
        <w:t>To ensure quality of delivery of features, CPCS defines the following checklist items as its Definition of Done: </w:t>
      </w:r>
    </w:p>
    <w:p w14:paraId="1FA3D041" w14:textId="77777777" w:rsidR="00D90FBC" w:rsidRPr="00B36415" w:rsidRDefault="00D90FBC" w:rsidP="00D90FBC">
      <w:pPr>
        <w:numPr>
          <w:ilvl w:val="0"/>
          <w:numId w:val="27"/>
        </w:numPr>
        <w:rPr>
          <w:b/>
        </w:rPr>
      </w:pPr>
      <w:r w:rsidRPr="00B36415">
        <w:rPr>
          <w:b/>
        </w:rPr>
        <w:t>Code Completed </w:t>
      </w:r>
    </w:p>
    <w:p w14:paraId="6A79207B" w14:textId="77777777" w:rsidR="00D90FBC" w:rsidRPr="00D90FBC" w:rsidRDefault="00D90FBC" w:rsidP="00D90FBC">
      <w:r w:rsidRPr="00D90FBC">
        <w:t>The code is considered complete by the developer. All to-do items present in the code are resolved, and the developer considers it completed and that it fully addresses the scope of the User Story in question. </w:t>
      </w:r>
    </w:p>
    <w:p w14:paraId="43E00AD7" w14:textId="77777777" w:rsidR="00D90FBC" w:rsidRPr="00B36415" w:rsidRDefault="00D90FBC" w:rsidP="00D90FBC">
      <w:pPr>
        <w:numPr>
          <w:ilvl w:val="0"/>
          <w:numId w:val="28"/>
        </w:numPr>
        <w:rPr>
          <w:b/>
        </w:rPr>
      </w:pPr>
      <w:r w:rsidRPr="00B36415">
        <w:rPr>
          <w:b/>
        </w:rPr>
        <w:t>Code Commented, Checked In, and run against current Source Control Version </w:t>
      </w:r>
    </w:p>
    <w:p w14:paraId="050CB320" w14:textId="1C53A126" w:rsidR="00D90FBC" w:rsidRPr="00D90FBC" w:rsidRDefault="00D90FBC" w:rsidP="00D90FBC">
      <w:r w:rsidRPr="00D90FBC">
        <w:t xml:space="preserve">The developer has sufficiently documented the code, based on the agreed-upon code documentation standards, and checked it into source control. Normally, this means the code check-in has been associated with the relevant work item in the relevant project management utility. Additionally, the developer has gotten the latest version of the code branch in </w:t>
      </w:r>
      <w:r w:rsidR="00B36415" w:rsidRPr="00D90FBC">
        <w:t>question and</w:t>
      </w:r>
      <w:r w:rsidRPr="00D90FBC">
        <w:t xml:space="preserve"> ensured that their code still runs against that branch. </w:t>
      </w:r>
    </w:p>
    <w:p w14:paraId="53407E02" w14:textId="77777777" w:rsidR="00D90FBC" w:rsidRPr="00B36415" w:rsidRDefault="00D90FBC" w:rsidP="00D90FBC">
      <w:pPr>
        <w:numPr>
          <w:ilvl w:val="0"/>
          <w:numId w:val="29"/>
        </w:numPr>
        <w:rPr>
          <w:b/>
        </w:rPr>
      </w:pPr>
      <w:r w:rsidRPr="00B36415">
        <w:rPr>
          <w:b/>
        </w:rPr>
        <w:t>Builds without Errors or Warnings </w:t>
      </w:r>
    </w:p>
    <w:p w14:paraId="6C2EF315" w14:textId="77777777" w:rsidR="00D90FBC" w:rsidRPr="00D90FBC" w:rsidRDefault="00D90FBC" w:rsidP="00D90FBC">
      <w:r w:rsidRPr="00D90FBC">
        <w:t xml:space="preserve">The developer has produced code that compiles without errors. Additionally, it is a standard best practice that production-ready code should also build without any compiler </w:t>
      </w:r>
      <w:r w:rsidRPr="00D90FBC">
        <w:lastRenderedPageBreak/>
        <w:t>warnings whatsoever. Typically, consistent checks against this are performed on a nightly or on-demand basis by a Continuous Integration process, that automatically compiles the application as of its current version. </w:t>
      </w:r>
    </w:p>
    <w:p w14:paraId="60305D18" w14:textId="77777777" w:rsidR="00D90FBC" w:rsidRPr="00B36415" w:rsidRDefault="00D90FBC" w:rsidP="00D90FBC">
      <w:pPr>
        <w:numPr>
          <w:ilvl w:val="0"/>
          <w:numId w:val="30"/>
        </w:numPr>
        <w:rPr>
          <w:b/>
        </w:rPr>
      </w:pPr>
      <w:r w:rsidRPr="00B36415">
        <w:rPr>
          <w:b/>
        </w:rPr>
        <w:t>Unit Tests Written and Passing </w:t>
      </w:r>
    </w:p>
    <w:p w14:paraId="3A705449" w14:textId="77777777" w:rsidR="00D90FBC" w:rsidRPr="00D90FBC" w:rsidRDefault="00D90FBC" w:rsidP="00D90FBC">
      <w:r w:rsidRPr="00D90FBC">
        <w:t>The developer has produced accompanying unit tests, encompassing an acceptable level of code coverage (60-75% code coverage would be recommended in general, with the level reflective of how critical and complex the component is) for the given component. These unit tests must all pass. </w:t>
      </w:r>
    </w:p>
    <w:p w14:paraId="025E43F3" w14:textId="77777777" w:rsidR="00D90FBC" w:rsidRPr="00B36415" w:rsidRDefault="00D90FBC" w:rsidP="00D90FBC">
      <w:pPr>
        <w:numPr>
          <w:ilvl w:val="0"/>
          <w:numId w:val="31"/>
        </w:numPr>
        <w:rPr>
          <w:b/>
        </w:rPr>
      </w:pPr>
      <w:r w:rsidRPr="00B36415">
        <w:rPr>
          <w:b/>
        </w:rPr>
        <w:t>Code Reviewed, and meets Development Standards </w:t>
      </w:r>
    </w:p>
    <w:p w14:paraId="75616311" w14:textId="77777777" w:rsidR="00D90FBC" w:rsidRPr="00D90FBC" w:rsidRDefault="00D90FBC" w:rsidP="00D90FBC">
      <w:r w:rsidRPr="00D90FBC">
        <w:t>The developer has produced code that meets the agreed-upon code quality standards, as determined by a peer review. The peer review will ensure that the code not only meets general syntax and stylistic guidelines, but also that the code adheres to general principles of abstraction and DRY (Don’t Repeat Yourself). </w:t>
      </w:r>
    </w:p>
    <w:p w14:paraId="3422804F" w14:textId="77777777" w:rsidR="00D90FBC" w:rsidRPr="00D90FBC" w:rsidRDefault="00D90FBC" w:rsidP="00D90FBC">
      <w:pPr>
        <w:numPr>
          <w:ilvl w:val="0"/>
          <w:numId w:val="32"/>
        </w:numPr>
      </w:pPr>
      <w:r w:rsidRPr="00B36415">
        <w:rPr>
          <w:b/>
        </w:rPr>
        <w:t>Any Build/Deployment/Configuration Changes are</w:t>
      </w:r>
      <w:r w:rsidRPr="00D90FBC">
        <w:t xml:space="preserve"> Implemented/Documented/Communicated </w:t>
      </w:r>
    </w:p>
    <w:p w14:paraId="2AA12E4B" w14:textId="77777777" w:rsidR="00D90FBC" w:rsidRPr="00D90FBC" w:rsidRDefault="00D90FBC" w:rsidP="00D90FBC">
      <w:r w:rsidRPr="00D90FBC">
        <w:t>Any configuration changes necessary (application-level configuration, or permissions changes, or credentials) are documented and communicated to the team. </w:t>
      </w:r>
    </w:p>
    <w:p w14:paraId="0479B3B0" w14:textId="77777777" w:rsidR="00D90FBC" w:rsidRPr="00B36415" w:rsidRDefault="00D90FBC" w:rsidP="00D90FBC">
      <w:pPr>
        <w:numPr>
          <w:ilvl w:val="0"/>
          <w:numId w:val="33"/>
        </w:numPr>
        <w:rPr>
          <w:b/>
        </w:rPr>
      </w:pPr>
      <w:r w:rsidRPr="00B36415">
        <w:rPr>
          <w:b/>
        </w:rPr>
        <w:t>Hours for the Task or User Story are set to Zero, and the work item is marked as “completed” </w:t>
      </w:r>
    </w:p>
    <w:p w14:paraId="4BEF2281" w14:textId="77777777" w:rsidR="00D90FBC" w:rsidRPr="00D90FBC" w:rsidRDefault="00D90FBC" w:rsidP="00D90FBC">
      <w:r w:rsidRPr="00D90FBC">
        <w:t>Once the item has passed the previous enumerated items, the work item can be marked as completed. </w:t>
      </w:r>
    </w:p>
    <w:p w14:paraId="300B9837" w14:textId="77777777" w:rsidR="00D90FBC" w:rsidRPr="00B36415" w:rsidRDefault="00D90FBC" w:rsidP="00D90FBC">
      <w:pPr>
        <w:numPr>
          <w:ilvl w:val="0"/>
          <w:numId w:val="34"/>
        </w:numPr>
        <w:rPr>
          <w:b/>
        </w:rPr>
      </w:pPr>
      <w:r w:rsidRPr="00B36415">
        <w:rPr>
          <w:b/>
        </w:rPr>
        <w:t>The Code is deployed to a Test Environment, and System Tests are completed </w:t>
      </w:r>
    </w:p>
    <w:p w14:paraId="47DB384B" w14:textId="63F8568C" w:rsidR="00D90FBC" w:rsidRPr="00D90FBC" w:rsidRDefault="00D90FBC" w:rsidP="00D90FBC">
      <w:r w:rsidRPr="00D90FBC">
        <w:lastRenderedPageBreak/>
        <w:t>After the item is marked as completed, it must be deployed to a dedicated test environment for further vetting and ensured that the system still functions as expected. </w:t>
      </w:r>
    </w:p>
    <w:p w14:paraId="400B6592" w14:textId="77777777" w:rsidR="00D90FBC" w:rsidRPr="00B36415" w:rsidRDefault="00D90FBC" w:rsidP="00D90FBC">
      <w:pPr>
        <w:numPr>
          <w:ilvl w:val="0"/>
          <w:numId w:val="35"/>
        </w:numPr>
        <w:rPr>
          <w:b/>
        </w:rPr>
      </w:pPr>
      <w:r w:rsidRPr="00B36415">
        <w:rPr>
          <w:b/>
        </w:rPr>
        <w:t>The Code is verified in the Test environment and signed off on </w:t>
      </w:r>
    </w:p>
    <w:p w14:paraId="10446117" w14:textId="77777777" w:rsidR="00D90FBC" w:rsidRPr="00D90FBC" w:rsidRDefault="00D90FBC" w:rsidP="00D90FBC">
      <w:r w:rsidRPr="00D90FBC">
        <w:t>A person other than the developer who implemented the code (typically a dedicated QA resource) tests and verifies the code, and ensures that it matches expectations, as set out by the requirements for the work item. If available, UAT signoff may be incorporated into the development process, but is not necessary to consider an item to be “done”. </w:t>
      </w:r>
    </w:p>
    <w:p w14:paraId="2A4D7B09" w14:textId="77777777" w:rsidR="00D90FBC" w:rsidRPr="00B36415" w:rsidRDefault="00D90FBC" w:rsidP="00D90FBC">
      <w:pPr>
        <w:numPr>
          <w:ilvl w:val="0"/>
          <w:numId w:val="36"/>
        </w:numPr>
        <w:rPr>
          <w:b/>
        </w:rPr>
      </w:pPr>
      <w:r w:rsidRPr="00B36415">
        <w:rPr>
          <w:b/>
        </w:rPr>
        <w:t>The work item is marked as closed, and considered “done” </w:t>
      </w:r>
    </w:p>
    <w:p w14:paraId="4A216092" w14:textId="77777777" w:rsidR="00A61253" w:rsidRPr="00A61253" w:rsidRDefault="00A61253" w:rsidP="00A61253"/>
    <w:p w14:paraId="73BC63C9" w14:textId="7D8296C1" w:rsidR="00A61253" w:rsidRDefault="00A61253" w:rsidP="00A61253">
      <w:pPr>
        <w:pStyle w:val="Heading2"/>
      </w:pPr>
      <w:bookmarkStart w:id="55" w:name="_Toc518237316"/>
      <w:r>
        <w:t>Timeline</w:t>
      </w:r>
      <w:bookmarkEnd w:id="55"/>
    </w:p>
    <w:p w14:paraId="15DE6287" w14:textId="51EC447E" w:rsidR="00A61253" w:rsidRPr="00A61253" w:rsidRDefault="0070219E" w:rsidP="0070219E">
      <w:pPr>
        <w:ind w:firstLine="0"/>
      </w:pPr>
      <w:r w:rsidRPr="0070219E">
        <w:rPr>
          <w:noProof/>
        </w:rPr>
        <w:drawing>
          <wp:inline distT="0" distB="0" distL="0" distR="0" wp14:anchorId="700C783A" wp14:editId="04A0A4A0">
            <wp:extent cx="6486525" cy="3117829"/>
            <wp:effectExtent l="0" t="0" r="0" b="698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9865" cy="3124241"/>
                    </a:xfrm>
                    <a:prstGeom prst="rect">
                      <a:avLst/>
                    </a:prstGeom>
                  </pic:spPr>
                </pic:pic>
              </a:graphicData>
            </a:graphic>
          </wp:inline>
        </w:drawing>
      </w:r>
    </w:p>
    <w:p w14:paraId="7A53BD62" w14:textId="0F7684A0" w:rsidR="00A61253" w:rsidRDefault="00A61253" w:rsidP="00A61253">
      <w:pPr>
        <w:pStyle w:val="Heading2"/>
      </w:pPr>
      <w:bookmarkStart w:id="56" w:name="_Toc518237317"/>
      <w:r>
        <w:lastRenderedPageBreak/>
        <w:t>Resource Sheet</w:t>
      </w:r>
      <w:bookmarkEnd w:id="56"/>
    </w:p>
    <w:p w14:paraId="50CAAEB6" w14:textId="4309223B" w:rsidR="00A61253" w:rsidRPr="00A61253" w:rsidRDefault="0070219E" w:rsidP="0070219E">
      <w:pPr>
        <w:ind w:firstLine="0"/>
      </w:pPr>
      <w:r w:rsidRPr="0070219E">
        <w:rPr>
          <w:noProof/>
        </w:rPr>
        <w:drawing>
          <wp:inline distT="0" distB="0" distL="0" distR="0" wp14:anchorId="507317B6" wp14:editId="3EC8E236">
            <wp:extent cx="6572250" cy="2727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6942" cy="2734003"/>
                    </a:xfrm>
                    <a:prstGeom prst="rect">
                      <a:avLst/>
                    </a:prstGeom>
                  </pic:spPr>
                </pic:pic>
              </a:graphicData>
            </a:graphic>
          </wp:inline>
        </w:drawing>
      </w:r>
    </w:p>
    <w:p w14:paraId="544483A7" w14:textId="5BC52F01" w:rsidR="00A61253" w:rsidRPr="00A61253" w:rsidRDefault="00A61253" w:rsidP="0070219E">
      <w:pPr>
        <w:pStyle w:val="Heading2"/>
      </w:pPr>
      <w:bookmarkStart w:id="57" w:name="_Toc518237318"/>
      <w:r>
        <w:lastRenderedPageBreak/>
        <w:t>Cost Sheet</w:t>
      </w:r>
      <w:bookmarkEnd w:id="57"/>
    </w:p>
    <w:p w14:paraId="326BB84E" w14:textId="341DB932" w:rsidR="008D628F" w:rsidRPr="00BA38D7" w:rsidRDefault="0070219E" w:rsidP="0070219E">
      <w:pPr>
        <w:ind w:firstLine="0"/>
      </w:pPr>
      <w:r w:rsidRPr="0070219E">
        <w:rPr>
          <w:noProof/>
        </w:rPr>
        <w:drawing>
          <wp:inline distT="0" distB="0" distL="0" distR="0" wp14:anchorId="73567865" wp14:editId="6A79BFEF">
            <wp:extent cx="6429375" cy="5688211"/>
            <wp:effectExtent l="0" t="0" r="0" b="825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2554" cy="5691023"/>
                    </a:xfrm>
                    <a:prstGeom prst="rect">
                      <a:avLst/>
                    </a:prstGeom>
                  </pic:spPr>
                </pic:pic>
              </a:graphicData>
            </a:graphic>
          </wp:inline>
        </w:drawing>
      </w:r>
      <w:r w:rsidR="008D628F" w:rsidRPr="00BA38D7">
        <w:rPr>
          <w:rFonts w:ascii="Times New Roman" w:hAnsi="Times New Roman" w:cs="Times New Roman"/>
        </w:rPr>
        <w:br w:type="page"/>
      </w:r>
    </w:p>
    <w:bookmarkStart w:id="58" w:name="_Toc518237319" w:displacedByCustomXml="next"/>
    <w:sdt>
      <w:sdtPr>
        <w:rPr>
          <w:rFonts w:asciiTheme="minorHAnsi" w:eastAsiaTheme="minorEastAsia" w:hAnsiTheme="minorHAnsi" w:cstheme="minorBidi"/>
        </w:rPr>
        <w:id w:val="62297111"/>
        <w:docPartObj>
          <w:docPartGallery w:val="Bibliographies"/>
          <w:docPartUnique/>
        </w:docPartObj>
      </w:sdtPr>
      <w:sdtEndPr/>
      <w:sdtContent>
        <w:p w14:paraId="698A63AC" w14:textId="77777777" w:rsidR="008D628F" w:rsidRDefault="008D628F" w:rsidP="008D628F">
          <w:pPr>
            <w:pStyle w:val="SectionTitle"/>
          </w:pPr>
          <w:r>
            <w:t>References</w:t>
          </w:r>
          <w:bookmarkEnd w:id="58"/>
        </w:p>
        <w:p w14:paraId="1C0A2106" w14:textId="0261164F" w:rsidR="008D628F" w:rsidRPr="00D81CDB" w:rsidRDefault="008D628F" w:rsidP="007279AF">
          <w:pPr>
            <w:pStyle w:val="Bibliography"/>
            <w:rPr>
              <w:noProof/>
            </w:rPr>
          </w:pPr>
          <w:r>
            <w:fldChar w:fldCharType="begin"/>
          </w:r>
          <w:r>
            <w:instrText xml:space="preserve"> BIBLIOGRAPHY </w:instrText>
          </w:r>
          <w:r>
            <w:fldChar w:fldCharType="separate"/>
          </w:r>
          <w:r w:rsidR="00FC3EF2">
            <w:t xml:space="preserve">Rosenblatt, H., &amp; Scott, T. (2017). </w:t>
          </w:r>
          <w:r w:rsidR="00FC3EF2">
            <w:rPr>
              <w:rStyle w:val="Emphasis"/>
            </w:rPr>
            <w:t xml:space="preserve">Systems Analysis and Design </w:t>
          </w:r>
          <w:r w:rsidR="00FC3EF2">
            <w:rPr>
              <w:rStyle w:val="Emphasis"/>
              <w:i w:val="0"/>
              <w:iCs w:val="0"/>
            </w:rPr>
            <w:t>(11</w:t>
          </w:r>
          <w:r w:rsidR="00FC3EF2">
            <w:rPr>
              <w:rStyle w:val="Emphasis"/>
              <w:i w:val="0"/>
              <w:iCs w:val="0"/>
              <w:vertAlign w:val="superscript"/>
            </w:rPr>
            <w:t>th</w:t>
          </w:r>
          <w:r w:rsidR="00FC3EF2">
            <w:rPr>
              <w:rStyle w:val="Emphasis"/>
              <w:i w:val="0"/>
              <w:iCs w:val="0"/>
            </w:rPr>
            <w:t xml:space="preserve"> ed.)</w:t>
          </w:r>
          <w:r w:rsidR="00FC3EF2">
            <w:rPr>
              <w:i/>
              <w:iCs/>
            </w:rPr>
            <w:t>.</w:t>
          </w:r>
          <w:r w:rsidR="00FC3EF2">
            <w:t xml:space="preserve"> Retrieved from https://mbsdirect.vitalsource.com/#/books/9781337424202/</w:t>
          </w:r>
          <w:r>
            <w:rPr>
              <w:b/>
              <w:bCs/>
              <w:noProof/>
            </w:rPr>
            <w:fldChar w:fldCharType="end"/>
          </w:r>
        </w:p>
      </w:sdtContent>
    </w:sdt>
    <w:sectPr w:rsidR="008D628F" w:rsidRPr="00D81CDB" w:rsidSect="004C7C48">
      <w:headerReference w:type="default" r:id="rId35"/>
      <w:headerReference w:type="first" r:id="rId36"/>
      <w:footnotePr>
        <w:pos w:val="beneathText"/>
      </w:footnotePr>
      <w:pgSz w:w="12240" w:h="15840"/>
      <w:pgMar w:top="99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B0C4" w14:textId="77777777" w:rsidR="006144A6" w:rsidRDefault="006144A6">
      <w:pPr>
        <w:spacing w:line="240" w:lineRule="auto"/>
      </w:pPr>
      <w:r>
        <w:separator/>
      </w:r>
    </w:p>
    <w:p w14:paraId="7A89F530" w14:textId="77777777" w:rsidR="006144A6" w:rsidRDefault="006144A6"/>
  </w:endnote>
  <w:endnote w:type="continuationSeparator" w:id="0">
    <w:p w14:paraId="4C7AA952" w14:textId="77777777" w:rsidR="006144A6" w:rsidRDefault="006144A6">
      <w:pPr>
        <w:spacing w:line="240" w:lineRule="auto"/>
      </w:pPr>
      <w:r>
        <w:continuationSeparator/>
      </w:r>
    </w:p>
    <w:p w14:paraId="18BE943F" w14:textId="77777777" w:rsidR="006144A6" w:rsidRDefault="006144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22A60" w14:textId="77777777" w:rsidR="006144A6" w:rsidRDefault="006144A6">
      <w:pPr>
        <w:spacing w:line="240" w:lineRule="auto"/>
      </w:pPr>
      <w:r>
        <w:separator/>
      </w:r>
    </w:p>
    <w:p w14:paraId="7F909530" w14:textId="77777777" w:rsidR="006144A6" w:rsidRDefault="006144A6"/>
  </w:footnote>
  <w:footnote w:type="continuationSeparator" w:id="0">
    <w:p w14:paraId="03E23CE9" w14:textId="77777777" w:rsidR="006144A6" w:rsidRDefault="006144A6">
      <w:pPr>
        <w:spacing w:line="240" w:lineRule="auto"/>
      </w:pPr>
      <w:r>
        <w:continuationSeparator/>
      </w:r>
    </w:p>
    <w:p w14:paraId="194769C0" w14:textId="77777777" w:rsidR="006144A6" w:rsidRDefault="006144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CC7DE" w14:textId="5954C817" w:rsidR="00A61253" w:rsidRDefault="006144A6">
    <w:pPr>
      <w:pStyle w:val="Header"/>
    </w:pPr>
    <w:sdt>
      <w:sdtPr>
        <w:alias w:val="Running head"/>
        <w:tag w:val=""/>
        <w:id w:val="308521674"/>
        <w:dataBinding w:prefixMappings="xmlns:ns0='http://schemas.microsoft.com/office/2006/coverPageProps' " w:xpath="/ns0:CoverPageProperties[1]/ns0:Abstract[1]" w:storeItemID="{55AF091B-3C7A-41E3-B477-F2FDAA23CFDA}"/>
        <w:text/>
      </w:sdtPr>
      <w:sdtEndPr/>
      <w:sdtContent>
        <w:r w:rsidR="00A61253" w:rsidRPr="005C66BE">
          <w:t>IT-510-X4262 A</w:t>
        </w:r>
        <w:r w:rsidR="00A61253">
          <w:t>DVANCED</w:t>
        </w:r>
        <w:r w:rsidR="00A61253" w:rsidRPr="005C66BE">
          <w:t xml:space="preserve"> </w:t>
        </w:r>
        <w:r w:rsidR="00A61253">
          <w:t>INFO</w:t>
        </w:r>
        <w:r w:rsidR="00A61253" w:rsidRPr="005C66BE">
          <w:t xml:space="preserve"> T</w:t>
        </w:r>
        <w:r w:rsidR="00A61253">
          <w:t>ECHNOLOGY</w:t>
        </w:r>
        <w:r w:rsidR="00A61253" w:rsidRPr="005C66BE">
          <w:t xml:space="preserve"> 18TW4</w:t>
        </w:r>
      </w:sdtContent>
    </w:sdt>
    <w:r w:rsidR="00A61253">
      <w:rPr>
        <w:rStyle w:val="Strong"/>
      </w:rPr>
      <w:ptab w:relativeTo="margin" w:alignment="right" w:leader="none"/>
    </w:r>
    <w:r w:rsidR="00A61253">
      <w:rPr>
        <w:rStyle w:val="Strong"/>
      </w:rPr>
      <w:fldChar w:fldCharType="begin"/>
    </w:r>
    <w:r w:rsidR="00A61253">
      <w:rPr>
        <w:rStyle w:val="Strong"/>
      </w:rPr>
      <w:instrText xml:space="preserve"> PAGE   \* MERGEFORMAT </w:instrText>
    </w:r>
    <w:r w:rsidR="00A61253">
      <w:rPr>
        <w:rStyle w:val="Strong"/>
      </w:rPr>
      <w:fldChar w:fldCharType="separate"/>
    </w:r>
    <w:r w:rsidR="00A61253">
      <w:rPr>
        <w:rStyle w:val="Strong"/>
        <w:noProof/>
      </w:rPr>
      <w:t>2</w:t>
    </w:r>
    <w:r w:rsidR="00A61253">
      <w:rPr>
        <w:rStyle w:val="Strong"/>
        <w:noProof/>
      </w:rPr>
      <w:fldChar w:fldCharType="end"/>
    </w:r>
  </w:p>
  <w:p w14:paraId="608EE25C" w14:textId="77777777" w:rsidR="00A61253" w:rsidRDefault="00A61253"/>
  <w:p w14:paraId="7CC02B17" w14:textId="77777777" w:rsidR="00A61253" w:rsidRDefault="00A61253"/>
  <w:p w14:paraId="2F6CA1E9" w14:textId="77777777" w:rsidR="00A61253" w:rsidRDefault="00A6125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B487C" w14:textId="06F8FFDE" w:rsidR="00A61253" w:rsidRDefault="00A61253" w:rsidP="00567384">
    <w:pPr>
      <w:pStyle w:val="Header"/>
      <w:rPr>
        <w:rStyle w:val="Strong"/>
      </w:rPr>
    </w:pPr>
    <w:r>
      <w:t xml:space="preserve">Running head: </w:t>
    </w:r>
    <w:sdt>
      <w:sdtPr>
        <w:alias w:val="Running head"/>
        <w:tag w:val=""/>
        <w:id w:val="2079329446"/>
        <w:dataBinding w:prefixMappings="xmlns:ns0='http://schemas.microsoft.com/office/2006/coverPageProps' " w:xpath="/ns0:CoverPageProperties[1]/ns0:Abstract[1]" w:storeItemID="{55AF091B-3C7A-41E3-B477-F2FDAA23CFDA}"/>
        <w:text/>
      </w:sdtPr>
      <w:sdtEndPr/>
      <w:sdtContent>
        <w:r w:rsidRPr="005C66BE">
          <w:t>IT-510-X4262 A</w:t>
        </w:r>
        <w:r>
          <w:t>DVANCED</w:t>
        </w:r>
        <w:r w:rsidRPr="005C66BE">
          <w:t xml:space="preserve"> </w:t>
        </w:r>
        <w:r>
          <w:t>INFO</w:t>
        </w:r>
        <w:r w:rsidRPr="005C66BE">
          <w:t xml:space="preserve"> T</w:t>
        </w:r>
        <w:r>
          <w:t>ECHNOLOGY</w:t>
        </w:r>
        <w:r w:rsidRPr="005C66BE">
          <w:t xml:space="preserve"> 18TW4</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p w14:paraId="7A8CAB3C" w14:textId="77777777" w:rsidR="00A61253" w:rsidRDefault="00A61253"/>
  <w:p w14:paraId="6079FEF9" w14:textId="77777777" w:rsidR="00A61253" w:rsidRDefault="00A61253"/>
  <w:p w14:paraId="23DFB755" w14:textId="77777777" w:rsidR="00A61253" w:rsidRDefault="00A612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C806B0"/>
    <w:multiLevelType w:val="multilevel"/>
    <w:tmpl w:val="7EB099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FD4772"/>
    <w:multiLevelType w:val="multilevel"/>
    <w:tmpl w:val="43B8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876466"/>
    <w:multiLevelType w:val="multilevel"/>
    <w:tmpl w:val="F20AE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523749"/>
    <w:multiLevelType w:val="hybridMultilevel"/>
    <w:tmpl w:val="4EB4DFD0"/>
    <w:lvl w:ilvl="0" w:tplc="EEC82870">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F2F50"/>
    <w:multiLevelType w:val="multilevel"/>
    <w:tmpl w:val="9724E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951A5E"/>
    <w:multiLevelType w:val="multilevel"/>
    <w:tmpl w:val="9DD43D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24893"/>
    <w:multiLevelType w:val="multilevel"/>
    <w:tmpl w:val="F85A26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BC1D21"/>
    <w:multiLevelType w:val="multilevel"/>
    <w:tmpl w:val="7E54E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CA3C58"/>
    <w:multiLevelType w:val="multilevel"/>
    <w:tmpl w:val="5C1277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4B0BCC"/>
    <w:multiLevelType w:val="multilevel"/>
    <w:tmpl w:val="8F38CC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A2C51"/>
    <w:multiLevelType w:val="multilevel"/>
    <w:tmpl w:val="BCFA34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51073AA1"/>
    <w:multiLevelType w:val="hybridMultilevel"/>
    <w:tmpl w:val="00540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5EC1503"/>
    <w:multiLevelType w:val="multilevel"/>
    <w:tmpl w:val="8C5C2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D0603F"/>
    <w:multiLevelType w:val="multilevel"/>
    <w:tmpl w:val="599E7B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9B0074C"/>
    <w:multiLevelType w:val="multilevel"/>
    <w:tmpl w:val="5D1EA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ED030A"/>
    <w:multiLevelType w:val="multilevel"/>
    <w:tmpl w:val="659693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B577256"/>
    <w:multiLevelType w:val="multilevel"/>
    <w:tmpl w:val="4F746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7B6AD7"/>
    <w:multiLevelType w:val="multilevel"/>
    <w:tmpl w:val="2D9042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36022C7"/>
    <w:multiLevelType w:val="multilevel"/>
    <w:tmpl w:val="E0BA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9F0B53"/>
    <w:multiLevelType w:val="multilevel"/>
    <w:tmpl w:val="4ABA4F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3E7DEB"/>
    <w:multiLevelType w:val="multilevel"/>
    <w:tmpl w:val="F1B2BD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AC68BA"/>
    <w:multiLevelType w:val="multilevel"/>
    <w:tmpl w:val="DAF440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AF02036"/>
    <w:multiLevelType w:val="multilevel"/>
    <w:tmpl w:val="BAA61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5F01AF"/>
    <w:multiLevelType w:val="multilevel"/>
    <w:tmpl w:val="8F94A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DB44E5"/>
    <w:multiLevelType w:val="hybridMultilevel"/>
    <w:tmpl w:val="9FAE6E42"/>
    <w:lvl w:ilvl="0" w:tplc="EEC82870">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4"/>
  </w:num>
  <w:num w:numId="12">
    <w:abstractNumId w:val="13"/>
  </w:num>
  <w:num w:numId="13">
    <w:abstractNumId w:val="23"/>
  </w:num>
  <w:num w:numId="14">
    <w:abstractNumId w:val="31"/>
  </w:num>
  <w:num w:numId="15">
    <w:abstractNumId w:val="27"/>
  </w:num>
  <w:num w:numId="16">
    <w:abstractNumId w:val="20"/>
  </w:num>
  <w:num w:numId="17">
    <w:abstractNumId w:val="25"/>
  </w:num>
  <w:num w:numId="18">
    <w:abstractNumId w:val="9"/>
  </w:num>
  <w:num w:numId="19">
    <w:abstractNumId w:val="11"/>
  </w:num>
  <w:num w:numId="20">
    <w:abstractNumId w:val="32"/>
  </w:num>
  <w:num w:numId="21">
    <w:abstractNumId w:val="12"/>
  </w:num>
  <w:num w:numId="22">
    <w:abstractNumId w:val="17"/>
  </w:num>
  <w:num w:numId="23">
    <w:abstractNumId w:val="24"/>
  </w:num>
  <w:num w:numId="24">
    <w:abstractNumId w:val="14"/>
  </w:num>
  <w:num w:numId="25">
    <w:abstractNumId w:val="33"/>
  </w:num>
  <w:num w:numId="26">
    <w:abstractNumId w:val="21"/>
  </w:num>
  <w:num w:numId="27">
    <w:abstractNumId w:val="28"/>
  </w:num>
  <w:num w:numId="28">
    <w:abstractNumId w:val="26"/>
  </w:num>
  <w:num w:numId="29">
    <w:abstractNumId w:val="22"/>
  </w:num>
  <w:num w:numId="30">
    <w:abstractNumId w:val="15"/>
  </w:num>
  <w:num w:numId="31">
    <w:abstractNumId w:val="18"/>
  </w:num>
  <w:num w:numId="32">
    <w:abstractNumId w:val="30"/>
  </w:num>
  <w:num w:numId="33">
    <w:abstractNumId w:val="19"/>
  </w:num>
  <w:num w:numId="34">
    <w:abstractNumId w:val="16"/>
  </w:num>
  <w:num w:numId="35">
    <w:abstractNumId w:val="29"/>
  </w:num>
  <w:num w:numId="3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7384"/>
    <w:rsid w:val="00023237"/>
    <w:rsid w:val="00076A73"/>
    <w:rsid w:val="000D1155"/>
    <w:rsid w:val="000D381B"/>
    <w:rsid w:val="000D3F41"/>
    <w:rsid w:val="000D5A91"/>
    <w:rsid w:val="000D7B94"/>
    <w:rsid w:val="000E3308"/>
    <w:rsid w:val="001214AB"/>
    <w:rsid w:val="00141D24"/>
    <w:rsid w:val="00151FB3"/>
    <w:rsid w:val="001655B8"/>
    <w:rsid w:val="00181541"/>
    <w:rsid w:val="001B40FD"/>
    <w:rsid w:val="001B7FEB"/>
    <w:rsid w:val="001D423C"/>
    <w:rsid w:val="001E2BB0"/>
    <w:rsid w:val="0020271A"/>
    <w:rsid w:val="0026033D"/>
    <w:rsid w:val="00265EAB"/>
    <w:rsid w:val="0028646F"/>
    <w:rsid w:val="002919AB"/>
    <w:rsid w:val="002B2152"/>
    <w:rsid w:val="00355DCA"/>
    <w:rsid w:val="00374173"/>
    <w:rsid w:val="00396A9C"/>
    <w:rsid w:val="003C0070"/>
    <w:rsid w:val="003D09AA"/>
    <w:rsid w:val="003E2CD3"/>
    <w:rsid w:val="003F12C0"/>
    <w:rsid w:val="00433E75"/>
    <w:rsid w:val="004502AE"/>
    <w:rsid w:val="0049115C"/>
    <w:rsid w:val="004B6BAC"/>
    <w:rsid w:val="004C7C48"/>
    <w:rsid w:val="00526CF7"/>
    <w:rsid w:val="00540561"/>
    <w:rsid w:val="00551A02"/>
    <w:rsid w:val="005534FA"/>
    <w:rsid w:val="005601A2"/>
    <w:rsid w:val="00567384"/>
    <w:rsid w:val="00581D73"/>
    <w:rsid w:val="005907A2"/>
    <w:rsid w:val="005C66BE"/>
    <w:rsid w:val="005D02DA"/>
    <w:rsid w:val="005D3A03"/>
    <w:rsid w:val="005F080E"/>
    <w:rsid w:val="005F60C9"/>
    <w:rsid w:val="006021D7"/>
    <w:rsid w:val="006144A6"/>
    <w:rsid w:val="00624BE8"/>
    <w:rsid w:val="00626948"/>
    <w:rsid w:val="00674245"/>
    <w:rsid w:val="006773BE"/>
    <w:rsid w:val="00681429"/>
    <w:rsid w:val="00686014"/>
    <w:rsid w:val="00694DFB"/>
    <w:rsid w:val="006A7820"/>
    <w:rsid w:val="006C028B"/>
    <w:rsid w:val="006D6D3D"/>
    <w:rsid w:val="006E68E0"/>
    <w:rsid w:val="006E6CEA"/>
    <w:rsid w:val="0070219E"/>
    <w:rsid w:val="007245E1"/>
    <w:rsid w:val="007278D3"/>
    <w:rsid w:val="007279AF"/>
    <w:rsid w:val="00733A92"/>
    <w:rsid w:val="007500B5"/>
    <w:rsid w:val="00753C00"/>
    <w:rsid w:val="0075670A"/>
    <w:rsid w:val="00760A42"/>
    <w:rsid w:val="00771D4B"/>
    <w:rsid w:val="00772B5F"/>
    <w:rsid w:val="007923F6"/>
    <w:rsid w:val="007C0773"/>
    <w:rsid w:val="007C149E"/>
    <w:rsid w:val="007F6A2C"/>
    <w:rsid w:val="008002C0"/>
    <w:rsid w:val="00814B7A"/>
    <w:rsid w:val="00823D4F"/>
    <w:rsid w:val="00861F08"/>
    <w:rsid w:val="00892FB2"/>
    <w:rsid w:val="00892FDD"/>
    <w:rsid w:val="00896AA5"/>
    <w:rsid w:val="008B3F73"/>
    <w:rsid w:val="008B6C43"/>
    <w:rsid w:val="008C5323"/>
    <w:rsid w:val="008D0EF0"/>
    <w:rsid w:val="008D628F"/>
    <w:rsid w:val="008E309E"/>
    <w:rsid w:val="00905446"/>
    <w:rsid w:val="00917B47"/>
    <w:rsid w:val="009310F0"/>
    <w:rsid w:val="00935041"/>
    <w:rsid w:val="00936DD8"/>
    <w:rsid w:val="00976AFA"/>
    <w:rsid w:val="009A200C"/>
    <w:rsid w:val="009A6A3B"/>
    <w:rsid w:val="009D0C4E"/>
    <w:rsid w:val="009D6693"/>
    <w:rsid w:val="009D780B"/>
    <w:rsid w:val="009F0AF7"/>
    <w:rsid w:val="00A24E6F"/>
    <w:rsid w:val="00A41F97"/>
    <w:rsid w:val="00A61253"/>
    <w:rsid w:val="00A67ED7"/>
    <w:rsid w:val="00A72255"/>
    <w:rsid w:val="00A754DE"/>
    <w:rsid w:val="00A87D9C"/>
    <w:rsid w:val="00A90B22"/>
    <w:rsid w:val="00A9417E"/>
    <w:rsid w:val="00AF0ED2"/>
    <w:rsid w:val="00B14AAD"/>
    <w:rsid w:val="00B22D7F"/>
    <w:rsid w:val="00B36415"/>
    <w:rsid w:val="00B65146"/>
    <w:rsid w:val="00B81F4F"/>
    <w:rsid w:val="00B823AA"/>
    <w:rsid w:val="00BA27D8"/>
    <w:rsid w:val="00BA38D7"/>
    <w:rsid w:val="00BA45DB"/>
    <w:rsid w:val="00BF4184"/>
    <w:rsid w:val="00BF570E"/>
    <w:rsid w:val="00C0601E"/>
    <w:rsid w:val="00C063E4"/>
    <w:rsid w:val="00C31D30"/>
    <w:rsid w:val="00C350C6"/>
    <w:rsid w:val="00C414B8"/>
    <w:rsid w:val="00C43A3D"/>
    <w:rsid w:val="00C52FC5"/>
    <w:rsid w:val="00C5321A"/>
    <w:rsid w:val="00C564FA"/>
    <w:rsid w:val="00C7350E"/>
    <w:rsid w:val="00C77A15"/>
    <w:rsid w:val="00C809C7"/>
    <w:rsid w:val="00C918E0"/>
    <w:rsid w:val="00C96A01"/>
    <w:rsid w:val="00CA14D0"/>
    <w:rsid w:val="00CD6E39"/>
    <w:rsid w:val="00CE4A4B"/>
    <w:rsid w:val="00CF3683"/>
    <w:rsid w:val="00CF6E91"/>
    <w:rsid w:val="00D17F35"/>
    <w:rsid w:val="00D278DF"/>
    <w:rsid w:val="00D406B8"/>
    <w:rsid w:val="00D81CDB"/>
    <w:rsid w:val="00D84B55"/>
    <w:rsid w:val="00D85B68"/>
    <w:rsid w:val="00D90FBC"/>
    <w:rsid w:val="00DA04BA"/>
    <w:rsid w:val="00DA5F42"/>
    <w:rsid w:val="00DB1556"/>
    <w:rsid w:val="00DC25D2"/>
    <w:rsid w:val="00DD12CF"/>
    <w:rsid w:val="00E06C67"/>
    <w:rsid w:val="00E1016A"/>
    <w:rsid w:val="00E30C3A"/>
    <w:rsid w:val="00E4313D"/>
    <w:rsid w:val="00E519F0"/>
    <w:rsid w:val="00E6004D"/>
    <w:rsid w:val="00E67E4B"/>
    <w:rsid w:val="00E81978"/>
    <w:rsid w:val="00EB13D5"/>
    <w:rsid w:val="00EC6951"/>
    <w:rsid w:val="00ED7788"/>
    <w:rsid w:val="00F379B7"/>
    <w:rsid w:val="00F442ED"/>
    <w:rsid w:val="00F525FA"/>
    <w:rsid w:val="00F5499B"/>
    <w:rsid w:val="00F77167"/>
    <w:rsid w:val="00F930B0"/>
    <w:rsid w:val="00F9466A"/>
    <w:rsid w:val="00FC3EF2"/>
    <w:rsid w:val="00FE643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40E2D"/>
  <w15:docId w15:val="{24BEDE74-A99C-4431-993E-781A39D5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9"/>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unhideWhenUsed/>
    <w:qFormat/>
    <w:rsid w:val="005D3A03"/>
    <w:rPr>
      <w:i/>
      <w:iCs/>
      <w:color w:val="373737" w:themeColor="accent1" w:themeShade="40"/>
    </w:rPr>
  </w:style>
  <w:style w:type="character" w:styleId="IntenseReference">
    <w:name w:val="Intense Reference"/>
    <w:basedOn w:val="DefaultParagraphFont"/>
    <w:uiPriority w:val="32"/>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Revision">
    <w:name w:val="Revision"/>
    <w:hidden/>
    <w:uiPriority w:val="99"/>
    <w:semiHidden/>
    <w:rsid w:val="00861F08"/>
    <w:pPr>
      <w:spacing w:line="240" w:lineRule="auto"/>
      <w:ind w:firstLine="0"/>
    </w:pPr>
    <w:rPr>
      <w:kern w:val="24"/>
    </w:rPr>
  </w:style>
  <w:style w:type="paragraph" w:styleId="TOC1">
    <w:name w:val="toc 1"/>
    <w:basedOn w:val="Normal"/>
    <w:next w:val="Normal"/>
    <w:autoRedefine/>
    <w:uiPriority w:val="39"/>
    <w:unhideWhenUsed/>
    <w:rsid w:val="00C063E4"/>
    <w:pPr>
      <w:spacing w:after="100"/>
    </w:pPr>
  </w:style>
  <w:style w:type="paragraph" w:styleId="TOC2">
    <w:name w:val="toc 2"/>
    <w:basedOn w:val="Normal"/>
    <w:next w:val="Normal"/>
    <w:autoRedefine/>
    <w:uiPriority w:val="39"/>
    <w:unhideWhenUsed/>
    <w:rsid w:val="00C063E4"/>
    <w:pPr>
      <w:spacing w:after="100"/>
      <w:ind w:left="240"/>
    </w:pPr>
  </w:style>
  <w:style w:type="paragraph" w:styleId="TOC3">
    <w:name w:val="toc 3"/>
    <w:basedOn w:val="Normal"/>
    <w:next w:val="Normal"/>
    <w:autoRedefine/>
    <w:uiPriority w:val="39"/>
    <w:unhideWhenUsed/>
    <w:rsid w:val="00C063E4"/>
    <w:pPr>
      <w:spacing w:after="100"/>
      <w:ind w:left="480"/>
    </w:pPr>
  </w:style>
  <w:style w:type="character" w:styleId="Hyperlink">
    <w:name w:val="Hyperlink"/>
    <w:basedOn w:val="DefaultParagraphFont"/>
    <w:uiPriority w:val="99"/>
    <w:unhideWhenUsed/>
    <w:rsid w:val="00C063E4"/>
    <w:rPr>
      <w:color w:val="5F5F5F" w:themeColor="hyperlink"/>
      <w:u w:val="single"/>
    </w:rPr>
  </w:style>
  <w:style w:type="paragraph" w:customStyle="1" w:styleId="Default">
    <w:name w:val="Default"/>
    <w:rsid w:val="00A24E6F"/>
    <w:pPr>
      <w:autoSpaceDE w:val="0"/>
      <w:autoSpaceDN w:val="0"/>
      <w:adjustRightInd w:val="0"/>
      <w:spacing w:line="240" w:lineRule="auto"/>
      <w:ind w:firstLine="0"/>
    </w:pPr>
    <w:rPr>
      <w:rFonts w:ascii="Times New Roman" w:hAnsi="Times New Roman" w:cs="Times New Roman"/>
      <w:color w:val="000000"/>
    </w:rPr>
  </w:style>
  <w:style w:type="numbering" w:customStyle="1" w:styleId="NoList1">
    <w:name w:val="No List1"/>
    <w:next w:val="NoList"/>
    <w:uiPriority w:val="99"/>
    <w:semiHidden/>
    <w:unhideWhenUsed/>
    <w:rsid w:val="002919AB"/>
  </w:style>
  <w:style w:type="paragraph" w:customStyle="1" w:styleId="Subtitle1">
    <w:name w:val="Subtitle1"/>
    <w:basedOn w:val="Normal"/>
    <w:next w:val="Normal"/>
    <w:uiPriority w:val="11"/>
    <w:qFormat/>
    <w:rsid w:val="002919AB"/>
    <w:pPr>
      <w:numPr>
        <w:ilvl w:val="1"/>
      </w:numPr>
      <w:spacing w:after="200" w:line="240" w:lineRule="auto"/>
      <w:ind w:firstLine="720"/>
    </w:pPr>
    <w:rPr>
      <w:rFonts w:ascii="Cambria" w:eastAsia="Times New Roman" w:hAnsi="Cambria" w:cs="Times New Roman"/>
      <w:kern w:val="0"/>
      <w:sz w:val="30"/>
      <w:szCs w:val="30"/>
      <w:lang w:eastAsia="en-US"/>
    </w:rPr>
  </w:style>
  <w:style w:type="character" w:customStyle="1" w:styleId="SubtitleChar">
    <w:name w:val="Subtitle Char"/>
    <w:basedOn w:val="DefaultParagraphFont"/>
    <w:link w:val="Subtitle"/>
    <w:uiPriority w:val="11"/>
    <w:rsid w:val="002919AB"/>
    <w:rPr>
      <w:rFonts w:ascii="Cambria" w:eastAsia="Times New Roman" w:hAnsi="Cambria" w:cs="Times New Roman"/>
      <w:sz w:val="30"/>
      <w:szCs w:val="30"/>
    </w:rPr>
  </w:style>
  <w:style w:type="character" w:styleId="SubtleEmphasis">
    <w:name w:val="Subtle Emphasis"/>
    <w:basedOn w:val="DefaultParagraphFont"/>
    <w:uiPriority w:val="19"/>
    <w:qFormat/>
    <w:rsid w:val="002919AB"/>
    <w:rPr>
      <w:i/>
      <w:iCs/>
    </w:rPr>
  </w:style>
  <w:style w:type="character" w:customStyle="1" w:styleId="SubtleReference1">
    <w:name w:val="Subtle Reference1"/>
    <w:basedOn w:val="DefaultParagraphFont"/>
    <w:uiPriority w:val="31"/>
    <w:qFormat/>
    <w:rsid w:val="002919AB"/>
    <w:rPr>
      <w:smallCaps/>
      <w:color w:val="595959"/>
    </w:rPr>
  </w:style>
  <w:style w:type="character" w:styleId="BookTitle">
    <w:name w:val="Book Title"/>
    <w:basedOn w:val="DefaultParagraphFont"/>
    <w:uiPriority w:val="33"/>
    <w:qFormat/>
    <w:rsid w:val="002919AB"/>
    <w:rPr>
      <w:b/>
      <w:bCs/>
      <w:caps w:val="0"/>
      <w:smallCaps/>
      <w:spacing w:val="7"/>
      <w:sz w:val="21"/>
      <w:szCs w:val="21"/>
    </w:rPr>
  </w:style>
  <w:style w:type="paragraph" w:styleId="Subtitle">
    <w:name w:val="Subtitle"/>
    <w:basedOn w:val="Normal"/>
    <w:next w:val="Normal"/>
    <w:link w:val="SubtitleChar"/>
    <w:uiPriority w:val="11"/>
    <w:qFormat/>
    <w:rsid w:val="002919AB"/>
    <w:pPr>
      <w:numPr>
        <w:ilvl w:val="1"/>
      </w:numPr>
      <w:spacing w:after="160"/>
      <w:ind w:firstLine="720"/>
    </w:pPr>
    <w:rPr>
      <w:rFonts w:ascii="Cambria" w:eastAsia="Times New Roman" w:hAnsi="Cambria" w:cs="Times New Roman"/>
      <w:kern w:val="0"/>
      <w:sz w:val="30"/>
      <w:szCs w:val="30"/>
    </w:rPr>
  </w:style>
  <w:style w:type="character" w:customStyle="1" w:styleId="SubtitleChar1">
    <w:name w:val="Subtitle Char1"/>
    <w:basedOn w:val="DefaultParagraphFont"/>
    <w:uiPriority w:val="18"/>
    <w:rsid w:val="002919AB"/>
    <w:rPr>
      <w:color w:val="5A5A5A" w:themeColor="text1" w:themeTint="A5"/>
      <w:spacing w:val="15"/>
      <w:kern w:val="24"/>
      <w:sz w:val="22"/>
      <w:szCs w:val="22"/>
    </w:rPr>
  </w:style>
  <w:style w:type="character" w:styleId="SubtleReference">
    <w:name w:val="Subtle Reference"/>
    <w:basedOn w:val="DefaultParagraphFont"/>
    <w:uiPriority w:val="31"/>
    <w:qFormat/>
    <w:rsid w:val="002919A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3662">
      <w:bodyDiv w:val="1"/>
      <w:marLeft w:val="0"/>
      <w:marRight w:val="0"/>
      <w:marTop w:val="0"/>
      <w:marBottom w:val="0"/>
      <w:divBdr>
        <w:top w:val="none" w:sz="0" w:space="0" w:color="auto"/>
        <w:left w:val="none" w:sz="0" w:space="0" w:color="auto"/>
        <w:bottom w:val="none" w:sz="0" w:space="0" w:color="auto"/>
        <w:right w:val="none" w:sz="0" w:space="0" w:color="auto"/>
      </w:divBdr>
      <w:divsChild>
        <w:div w:id="1790664298">
          <w:marLeft w:val="0"/>
          <w:marRight w:val="0"/>
          <w:marTop w:val="0"/>
          <w:marBottom w:val="0"/>
          <w:divBdr>
            <w:top w:val="none" w:sz="0" w:space="0" w:color="auto"/>
            <w:left w:val="none" w:sz="0" w:space="0" w:color="auto"/>
            <w:bottom w:val="none" w:sz="0" w:space="0" w:color="auto"/>
            <w:right w:val="none" w:sz="0" w:space="0" w:color="auto"/>
          </w:divBdr>
          <w:divsChild>
            <w:div w:id="18898161">
              <w:marLeft w:val="0"/>
              <w:marRight w:val="0"/>
              <w:marTop w:val="0"/>
              <w:marBottom w:val="0"/>
              <w:divBdr>
                <w:top w:val="none" w:sz="0" w:space="0" w:color="auto"/>
                <w:left w:val="none" w:sz="0" w:space="0" w:color="auto"/>
                <w:bottom w:val="none" w:sz="0" w:space="0" w:color="auto"/>
                <w:right w:val="none" w:sz="0" w:space="0" w:color="auto"/>
              </w:divBdr>
            </w:div>
            <w:div w:id="512036109">
              <w:marLeft w:val="0"/>
              <w:marRight w:val="0"/>
              <w:marTop w:val="0"/>
              <w:marBottom w:val="0"/>
              <w:divBdr>
                <w:top w:val="none" w:sz="0" w:space="0" w:color="auto"/>
                <w:left w:val="none" w:sz="0" w:space="0" w:color="auto"/>
                <w:bottom w:val="none" w:sz="0" w:space="0" w:color="auto"/>
                <w:right w:val="none" w:sz="0" w:space="0" w:color="auto"/>
              </w:divBdr>
            </w:div>
            <w:div w:id="831411505">
              <w:marLeft w:val="0"/>
              <w:marRight w:val="0"/>
              <w:marTop w:val="0"/>
              <w:marBottom w:val="0"/>
              <w:divBdr>
                <w:top w:val="none" w:sz="0" w:space="0" w:color="auto"/>
                <w:left w:val="none" w:sz="0" w:space="0" w:color="auto"/>
                <w:bottom w:val="none" w:sz="0" w:space="0" w:color="auto"/>
                <w:right w:val="none" w:sz="0" w:space="0" w:color="auto"/>
              </w:divBdr>
            </w:div>
          </w:divsChild>
        </w:div>
        <w:div w:id="1892032222">
          <w:marLeft w:val="0"/>
          <w:marRight w:val="0"/>
          <w:marTop w:val="0"/>
          <w:marBottom w:val="0"/>
          <w:divBdr>
            <w:top w:val="none" w:sz="0" w:space="0" w:color="auto"/>
            <w:left w:val="none" w:sz="0" w:space="0" w:color="auto"/>
            <w:bottom w:val="none" w:sz="0" w:space="0" w:color="auto"/>
            <w:right w:val="none" w:sz="0" w:space="0" w:color="auto"/>
          </w:divBdr>
          <w:divsChild>
            <w:div w:id="789595603">
              <w:marLeft w:val="0"/>
              <w:marRight w:val="0"/>
              <w:marTop w:val="0"/>
              <w:marBottom w:val="0"/>
              <w:divBdr>
                <w:top w:val="none" w:sz="0" w:space="0" w:color="auto"/>
                <w:left w:val="none" w:sz="0" w:space="0" w:color="auto"/>
                <w:bottom w:val="none" w:sz="0" w:space="0" w:color="auto"/>
                <w:right w:val="none" w:sz="0" w:space="0" w:color="auto"/>
              </w:divBdr>
            </w:div>
            <w:div w:id="274335386">
              <w:marLeft w:val="0"/>
              <w:marRight w:val="0"/>
              <w:marTop w:val="0"/>
              <w:marBottom w:val="0"/>
              <w:divBdr>
                <w:top w:val="none" w:sz="0" w:space="0" w:color="auto"/>
                <w:left w:val="none" w:sz="0" w:space="0" w:color="auto"/>
                <w:bottom w:val="none" w:sz="0" w:space="0" w:color="auto"/>
                <w:right w:val="none" w:sz="0" w:space="0" w:color="auto"/>
              </w:divBdr>
            </w:div>
            <w:div w:id="1918779579">
              <w:marLeft w:val="0"/>
              <w:marRight w:val="0"/>
              <w:marTop w:val="0"/>
              <w:marBottom w:val="0"/>
              <w:divBdr>
                <w:top w:val="none" w:sz="0" w:space="0" w:color="auto"/>
                <w:left w:val="none" w:sz="0" w:space="0" w:color="auto"/>
                <w:bottom w:val="none" w:sz="0" w:space="0" w:color="auto"/>
                <w:right w:val="none" w:sz="0" w:space="0" w:color="auto"/>
              </w:divBdr>
            </w:div>
          </w:divsChild>
        </w:div>
        <w:div w:id="1920795428">
          <w:marLeft w:val="0"/>
          <w:marRight w:val="0"/>
          <w:marTop w:val="0"/>
          <w:marBottom w:val="0"/>
          <w:divBdr>
            <w:top w:val="none" w:sz="0" w:space="0" w:color="auto"/>
            <w:left w:val="none" w:sz="0" w:space="0" w:color="auto"/>
            <w:bottom w:val="none" w:sz="0" w:space="0" w:color="auto"/>
            <w:right w:val="none" w:sz="0" w:space="0" w:color="auto"/>
          </w:divBdr>
          <w:divsChild>
            <w:div w:id="1377972049">
              <w:marLeft w:val="0"/>
              <w:marRight w:val="0"/>
              <w:marTop w:val="0"/>
              <w:marBottom w:val="0"/>
              <w:divBdr>
                <w:top w:val="none" w:sz="0" w:space="0" w:color="auto"/>
                <w:left w:val="none" w:sz="0" w:space="0" w:color="auto"/>
                <w:bottom w:val="none" w:sz="0" w:space="0" w:color="auto"/>
                <w:right w:val="none" w:sz="0" w:space="0" w:color="auto"/>
              </w:divBdr>
            </w:div>
            <w:div w:id="2018381965">
              <w:marLeft w:val="0"/>
              <w:marRight w:val="0"/>
              <w:marTop w:val="0"/>
              <w:marBottom w:val="0"/>
              <w:divBdr>
                <w:top w:val="none" w:sz="0" w:space="0" w:color="auto"/>
                <w:left w:val="none" w:sz="0" w:space="0" w:color="auto"/>
                <w:bottom w:val="none" w:sz="0" w:space="0" w:color="auto"/>
                <w:right w:val="none" w:sz="0" w:space="0" w:color="auto"/>
              </w:divBdr>
            </w:div>
          </w:divsChild>
        </w:div>
        <w:div w:id="760294522">
          <w:marLeft w:val="0"/>
          <w:marRight w:val="0"/>
          <w:marTop w:val="0"/>
          <w:marBottom w:val="0"/>
          <w:divBdr>
            <w:top w:val="none" w:sz="0" w:space="0" w:color="auto"/>
            <w:left w:val="none" w:sz="0" w:space="0" w:color="auto"/>
            <w:bottom w:val="none" w:sz="0" w:space="0" w:color="auto"/>
            <w:right w:val="none" w:sz="0" w:space="0" w:color="auto"/>
          </w:divBdr>
          <w:divsChild>
            <w:div w:id="180361243">
              <w:marLeft w:val="0"/>
              <w:marRight w:val="0"/>
              <w:marTop w:val="0"/>
              <w:marBottom w:val="0"/>
              <w:divBdr>
                <w:top w:val="none" w:sz="0" w:space="0" w:color="auto"/>
                <w:left w:val="none" w:sz="0" w:space="0" w:color="auto"/>
                <w:bottom w:val="none" w:sz="0" w:space="0" w:color="auto"/>
                <w:right w:val="none" w:sz="0" w:space="0" w:color="auto"/>
              </w:divBdr>
            </w:div>
            <w:div w:id="952252981">
              <w:marLeft w:val="0"/>
              <w:marRight w:val="0"/>
              <w:marTop w:val="0"/>
              <w:marBottom w:val="0"/>
              <w:divBdr>
                <w:top w:val="none" w:sz="0" w:space="0" w:color="auto"/>
                <w:left w:val="none" w:sz="0" w:space="0" w:color="auto"/>
                <w:bottom w:val="none" w:sz="0" w:space="0" w:color="auto"/>
                <w:right w:val="none" w:sz="0" w:space="0" w:color="auto"/>
              </w:divBdr>
            </w:div>
            <w:div w:id="1550414243">
              <w:marLeft w:val="0"/>
              <w:marRight w:val="0"/>
              <w:marTop w:val="0"/>
              <w:marBottom w:val="0"/>
              <w:divBdr>
                <w:top w:val="none" w:sz="0" w:space="0" w:color="auto"/>
                <w:left w:val="none" w:sz="0" w:space="0" w:color="auto"/>
                <w:bottom w:val="none" w:sz="0" w:space="0" w:color="auto"/>
                <w:right w:val="none" w:sz="0" w:space="0" w:color="auto"/>
              </w:divBdr>
            </w:div>
          </w:divsChild>
        </w:div>
        <w:div w:id="248009560">
          <w:marLeft w:val="0"/>
          <w:marRight w:val="0"/>
          <w:marTop w:val="0"/>
          <w:marBottom w:val="0"/>
          <w:divBdr>
            <w:top w:val="none" w:sz="0" w:space="0" w:color="auto"/>
            <w:left w:val="none" w:sz="0" w:space="0" w:color="auto"/>
            <w:bottom w:val="none" w:sz="0" w:space="0" w:color="auto"/>
            <w:right w:val="none" w:sz="0" w:space="0" w:color="auto"/>
          </w:divBdr>
          <w:divsChild>
            <w:div w:id="518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847">
      <w:bodyDiv w:val="1"/>
      <w:marLeft w:val="0"/>
      <w:marRight w:val="0"/>
      <w:marTop w:val="0"/>
      <w:marBottom w:val="0"/>
      <w:divBdr>
        <w:top w:val="none" w:sz="0" w:space="0" w:color="auto"/>
        <w:left w:val="none" w:sz="0" w:space="0" w:color="auto"/>
        <w:bottom w:val="none" w:sz="0" w:space="0" w:color="auto"/>
        <w:right w:val="none" w:sz="0" w:space="0" w:color="auto"/>
      </w:divBdr>
      <w:divsChild>
        <w:div w:id="771710073">
          <w:marLeft w:val="0"/>
          <w:marRight w:val="0"/>
          <w:marTop w:val="0"/>
          <w:marBottom w:val="0"/>
          <w:divBdr>
            <w:top w:val="none" w:sz="0" w:space="0" w:color="auto"/>
            <w:left w:val="none" w:sz="0" w:space="0" w:color="auto"/>
            <w:bottom w:val="none" w:sz="0" w:space="0" w:color="auto"/>
            <w:right w:val="none" w:sz="0" w:space="0" w:color="auto"/>
          </w:divBdr>
        </w:div>
        <w:div w:id="1089812341">
          <w:marLeft w:val="0"/>
          <w:marRight w:val="0"/>
          <w:marTop w:val="0"/>
          <w:marBottom w:val="0"/>
          <w:divBdr>
            <w:top w:val="none" w:sz="0" w:space="0" w:color="auto"/>
            <w:left w:val="none" w:sz="0" w:space="0" w:color="auto"/>
            <w:bottom w:val="none" w:sz="0" w:space="0" w:color="auto"/>
            <w:right w:val="none" w:sz="0" w:space="0" w:color="auto"/>
          </w:divBdr>
        </w:div>
        <w:div w:id="337465747">
          <w:marLeft w:val="0"/>
          <w:marRight w:val="0"/>
          <w:marTop w:val="0"/>
          <w:marBottom w:val="0"/>
          <w:divBdr>
            <w:top w:val="none" w:sz="0" w:space="0" w:color="auto"/>
            <w:left w:val="none" w:sz="0" w:space="0" w:color="auto"/>
            <w:bottom w:val="none" w:sz="0" w:space="0" w:color="auto"/>
            <w:right w:val="none" w:sz="0" w:space="0" w:color="auto"/>
          </w:divBdr>
        </w:div>
        <w:div w:id="36635430">
          <w:marLeft w:val="0"/>
          <w:marRight w:val="0"/>
          <w:marTop w:val="0"/>
          <w:marBottom w:val="0"/>
          <w:divBdr>
            <w:top w:val="none" w:sz="0" w:space="0" w:color="auto"/>
            <w:left w:val="none" w:sz="0" w:space="0" w:color="auto"/>
            <w:bottom w:val="none" w:sz="0" w:space="0" w:color="auto"/>
            <w:right w:val="none" w:sz="0" w:space="0" w:color="auto"/>
          </w:divBdr>
        </w:div>
        <w:div w:id="1429546691">
          <w:marLeft w:val="0"/>
          <w:marRight w:val="0"/>
          <w:marTop w:val="0"/>
          <w:marBottom w:val="0"/>
          <w:divBdr>
            <w:top w:val="none" w:sz="0" w:space="0" w:color="auto"/>
            <w:left w:val="none" w:sz="0" w:space="0" w:color="auto"/>
            <w:bottom w:val="none" w:sz="0" w:space="0" w:color="auto"/>
            <w:right w:val="none" w:sz="0" w:space="0" w:color="auto"/>
          </w:divBdr>
        </w:div>
        <w:div w:id="391663842">
          <w:marLeft w:val="0"/>
          <w:marRight w:val="0"/>
          <w:marTop w:val="0"/>
          <w:marBottom w:val="0"/>
          <w:divBdr>
            <w:top w:val="none" w:sz="0" w:space="0" w:color="auto"/>
            <w:left w:val="none" w:sz="0" w:space="0" w:color="auto"/>
            <w:bottom w:val="none" w:sz="0" w:space="0" w:color="auto"/>
            <w:right w:val="none" w:sz="0" w:space="0" w:color="auto"/>
          </w:divBdr>
        </w:div>
        <w:div w:id="553659866">
          <w:marLeft w:val="0"/>
          <w:marRight w:val="0"/>
          <w:marTop w:val="0"/>
          <w:marBottom w:val="0"/>
          <w:divBdr>
            <w:top w:val="none" w:sz="0" w:space="0" w:color="auto"/>
            <w:left w:val="none" w:sz="0" w:space="0" w:color="auto"/>
            <w:bottom w:val="none" w:sz="0" w:space="0" w:color="auto"/>
            <w:right w:val="none" w:sz="0" w:space="0" w:color="auto"/>
          </w:divBdr>
        </w:div>
        <w:div w:id="479544454">
          <w:marLeft w:val="0"/>
          <w:marRight w:val="0"/>
          <w:marTop w:val="0"/>
          <w:marBottom w:val="0"/>
          <w:divBdr>
            <w:top w:val="none" w:sz="0" w:space="0" w:color="auto"/>
            <w:left w:val="none" w:sz="0" w:space="0" w:color="auto"/>
            <w:bottom w:val="none" w:sz="0" w:space="0" w:color="auto"/>
            <w:right w:val="none" w:sz="0" w:space="0" w:color="auto"/>
          </w:divBdr>
        </w:div>
        <w:div w:id="1757823453">
          <w:marLeft w:val="0"/>
          <w:marRight w:val="0"/>
          <w:marTop w:val="0"/>
          <w:marBottom w:val="0"/>
          <w:divBdr>
            <w:top w:val="none" w:sz="0" w:space="0" w:color="auto"/>
            <w:left w:val="none" w:sz="0" w:space="0" w:color="auto"/>
            <w:bottom w:val="none" w:sz="0" w:space="0" w:color="auto"/>
            <w:right w:val="none" w:sz="0" w:space="0" w:color="auto"/>
          </w:divBdr>
        </w:div>
        <w:div w:id="1489400154">
          <w:marLeft w:val="0"/>
          <w:marRight w:val="0"/>
          <w:marTop w:val="0"/>
          <w:marBottom w:val="0"/>
          <w:divBdr>
            <w:top w:val="none" w:sz="0" w:space="0" w:color="auto"/>
            <w:left w:val="none" w:sz="0" w:space="0" w:color="auto"/>
            <w:bottom w:val="none" w:sz="0" w:space="0" w:color="auto"/>
            <w:right w:val="none" w:sz="0" w:space="0" w:color="auto"/>
          </w:divBdr>
        </w:div>
        <w:div w:id="665060779">
          <w:marLeft w:val="0"/>
          <w:marRight w:val="0"/>
          <w:marTop w:val="0"/>
          <w:marBottom w:val="0"/>
          <w:divBdr>
            <w:top w:val="none" w:sz="0" w:space="0" w:color="auto"/>
            <w:left w:val="none" w:sz="0" w:space="0" w:color="auto"/>
            <w:bottom w:val="none" w:sz="0" w:space="0" w:color="auto"/>
            <w:right w:val="none" w:sz="0" w:space="0" w:color="auto"/>
          </w:divBdr>
        </w:div>
        <w:div w:id="1817064569">
          <w:marLeft w:val="0"/>
          <w:marRight w:val="0"/>
          <w:marTop w:val="0"/>
          <w:marBottom w:val="0"/>
          <w:divBdr>
            <w:top w:val="none" w:sz="0" w:space="0" w:color="auto"/>
            <w:left w:val="none" w:sz="0" w:space="0" w:color="auto"/>
            <w:bottom w:val="none" w:sz="0" w:space="0" w:color="auto"/>
            <w:right w:val="none" w:sz="0" w:space="0" w:color="auto"/>
          </w:divBdr>
        </w:div>
        <w:div w:id="476000014">
          <w:marLeft w:val="0"/>
          <w:marRight w:val="0"/>
          <w:marTop w:val="0"/>
          <w:marBottom w:val="0"/>
          <w:divBdr>
            <w:top w:val="none" w:sz="0" w:space="0" w:color="auto"/>
            <w:left w:val="none" w:sz="0" w:space="0" w:color="auto"/>
            <w:bottom w:val="none" w:sz="0" w:space="0" w:color="auto"/>
            <w:right w:val="none" w:sz="0" w:space="0" w:color="auto"/>
          </w:divBdr>
        </w:div>
        <w:div w:id="976299267">
          <w:marLeft w:val="0"/>
          <w:marRight w:val="0"/>
          <w:marTop w:val="0"/>
          <w:marBottom w:val="0"/>
          <w:divBdr>
            <w:top w:val="none" w:sz="0" w:space="0" w:color="auto"/>
            <w:left w:val="none" w:sz="0" w:space="0" w:color="auto"/>
            <w:bottom w:val="none" w:sz="0" w:space="0" w:color="auto"/>
            <w:right w:val="none" w:sz="0" w:space="0" w:color="auto"/>
          </w:divBdr>
        </w:div>
        <w:div w:id="59183213">
          <w:marLeft w:val="0"/>
          <w:marRight w:val="0"/>
          <w:marTop w:val="0"/>
          <w:marBottom w:val="0"/>
          <w:divBdr>
            <w:top w:val="none" w:sz="0" w:space="0" w:color="auto"/>
            <w:left w:val="none" w:sz="0" w:space="0" w:color="auto"/>
            <w:bottom w:val="none" w:sz="0" w:space="0" w:color="auto"/>
            <w:right w:val="none" w:sz="0" w:space="0" w:color="auto"/>
          </w:divBdr>
        </w:div>
        <w:div w:id="750279195">
          <w:marLeft w:val="0"/>
          <w:marRight w:val="0"/>
          <w:marTop w:val="0"/>
          <w:marBottom w:val="0"/>
          <w:divBdr>
            <w:top w:val="none" w:sz="0" w:space="0" w:color="auto"/>
            <w:left w:val="none" w:sz="0" w:space="0" w:color="auto"/>
            <w:bottom w:val="none" w:sz="0" w:space="0" w:color="auto"/>
            <w:right w:val="none" w:sz="0" w:space="0" w:color="auto"/>
          </w:divBdr>
        </w:div>
        <w:div w:id="1472676835">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5599082">
      <w:bodyDiv w:val="1"/>
      <w:marLeft w:val="0"/>
      <w:marRight w:val="0"/>
      <w:marTop w:val="0"/>
      <w:marBottom w:val="0"/>
      <w:divBdr>
        <w:top w:val="none" w:sz="0" w:space="0" w:color="auto"/>
        <w:left w:val="none" w:sz="0" w:space="0" w:color="auto"/>
        <w:bottom w:val="none" w:sz="0" w:space="0" w:color="auto"/>
        <w:right w:val="none" w:sz="0" w:space="0" w:color="auto"/>
      </w:divBdr>
      <w:divsChild>
        <w:div w:id="441925860">
          <w:marLeft w:val="0"/>
          <w:marRight w:val="0"/>
          <w:marTop w:val="0"/>
          <w:marBottom w:val="0"/>
          <w:divBdr>
            <w:top w:val="none" w:sz="0" w:space="0" w:color="auto"/>
            <w:left w:val="none" w:sz="0" w:space="0" w:color="auto"/>
            <w:bottom w:val="none" w:sz="0" w:space="0" w:color="auto"/>
            <w:right w:val="none" w:sz="0" w:space="0" w:color="auto"/>
          </w:divBdr>
        </w:div>
        <w:div w:id="2073967135">
          <w:marLeft w:val="0"/>
          <w:marRight w:val="0"/>
          <w:marTop w:val="0"/>
          <w:marBottom w:val="0"/>
          <w:divBdr>
            <w:top w:val="none" w:sz="0" w:space="0" w:color="auto"/>
            <w:left w:val="none" w:sz="0" w:space="0" w:color="auto"/>
            <w:bottom w:val="none" w:sz="0" w:space="0" w:color="auto"/>
            <w:right w:val="none" w:sz="0" w:space="0" w:color="auto"/>
          </w:divBdr>
        </w:div>
        <w:div w:id="1415009070">
          <w:marLeft w:val="0"/>
          <w:marRight w:val="0"/>
          <w:marTop w:val="0"/>
          <w:marBottom w:val="0"/>
          <w:divBdr>
            <w:top w:val="none" w:sz="0" w:space="0" w:color="auto"/>
            <w:left w:val="none" w:sz="0" w:space="0" w:color="auto"/>
            <w:bottom w:val="none" w:sz="0" w:space="0" w:color="auto"/>
            <w:right w:val="none" w:sz="0" w:space="0" w:color="auto"/>
          </w:divBdr>
        </w:div>
        <w:div w:id="462386998">
          <w:marLeft w:val="0"/>
          <w:marRight w:val="0"/>
          <w:marTop w:val="0"/>
          <w:marBottom w:val="0"/>
          <w:divBdr>
            <w:top w:val="none" w:sz="0" w:space="0" w:color="auto"/>
            <w:left w:val="none" w:sz="0" w:space="0" w:color="auto"/>
            <w:bottom w:val="none" w:sz="0" w:space="0" w:color="auto"/>
            <w:right w:val="none" w:sz="0" w:space="0" w:color="auto"/>
          </w:divBdr>
          <w:divsChild>
            <w:div w:id="591167057">
              <w:marLeft w:val="0"/>
              <w:marRight w:val="0"/>
              <w:marTop w:val="0"/>
              <w:marBottom w:val="0"/>
              <w:divBdr>
                <w:top w:val="none" w:sz="0" w:space="0" w:color="auto"/>
                <w:left w:val="none" w:sz="0" w:space="0" w:color="auto"/>
                <w:bottom w:val="none" w:sz="0" w:space="0" w:color="auto"/>
                <w:right w:val="none" w:sz="0" w:space="0" w:color="auto"/>
              </w:divBdr>
            </w:div>
            <w:div w:id="619460227">
              <w:marLeft w:val="0"/>
              <w:marRight w:val="0"/>
              <w:marTop w:val="0"/>
              <w:marBottom w:val="0"/>
              <w:divBdr>
                <w:top w:val="none" w:sz="0" w:space="0" w:color="auto"/>
                <w:left w:val="none" w:sz="0" w:space="0" w:color="auto"/>
                <w:bottom w:val="none" w:sz="0" w:space="0" w:color="auto"/>
                <w:right w:val="none" w:sz="0" w:space="0" w:color="auto"/>
              </w:divBdr>
            </w:div>
            <w:div w:id="1597057208">
              <w:marLeft w:val="0"/>
              <w:marRight w:val="0"/>
              <w:marTop w:val="0"/>
              <w:marBottom w:val="0"/>
              <w:divBdr>
                <w:top w:val="none" w:sz="0" w:space="0" w:color="auto"/>
                <w:left w:val="none" w:sz="0" w:space="0" w:color="auto"/>
                <w:bottom w:val="none" w:sz="0" w:space="0" w:color="auto"/>
                <w:right w:val="none" w:sz="0" w:space="0" w:color="auto"/>
              </w:divBdr>
            </w:div>
          </w:divsChild>
        </w:div>
        <w:div w:id="1848253222">
          <w:marLeft w:val="0"/>
          <w:marRight w:val="0"/>
          <w:marTop w:val="0"/>
          <w:marBottom w:val="0"/>
          <w:divBdr>
            <w:top w:val="none" w:sz="0" w:space="0" w:color="auto"/>
            <w:left w:val="none" w:sz="0" w:space="0" w:color="auto"/>
            <w:bottom w:val="none" w:sz="0" w:space="0" w:color="auto"/>
            <w:right w:val="none" w:sz="0" w:space="0" w:color="auto"/>
          </w:divBdr>
          <w:divsChild>
            <w:div w:id="18514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73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954434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4308181">
      <w:bodyDiv w:val="1"/>
      <w:marLeft w:val="0"/>
      <w:marRight w:val="0"/>
      <w:marTop w:val="0"/>
      <w:marBottom w:val="0"/>
      <w:divBdr>
        <w:top w:val="none" w:sz="0" w:space="0" w:color="auto"/>
        <w:left w:val="none" w:sz="0" w:space="0" w:color="auto"/>
        <w:bottom w:val="none" w:sz="0" w:space="0" w:color="auto"/>
        <w:right w:val="none" w:sz="0" w:space="0" w:color="auto"/>
      </w:divBdr>
    </w:div>
    <w:div w:id="760755604">
      <w:bodyDiv w:val="1"/>
      <w:marLeft w:val="0"/>
      <w:marRight w:val="0"/>
      <w:marTop w:val="0"/>
      <w:marBottom w:val="0"/>
      <w:divBdr>
        <w:top w:val="none" w:sz="0" w:space="0" w:color="auto"/>
        <w:left w:val="none" w:sz="0" w:space="0" w:color="auto"/>
        <w:bottom w:val="none" w:sz="0" w:space="0" w:color="auto"/>
        <w:right w:val="none" w:sz="0" w:space="0" w:color="auto"/>
      </w:divBdr>
    </w:div>
    <w:div w:id="78735830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8106257">
      <w:bodyDiv w:val="1"/>
      <w:marLeft w:val="0"/>
      <w:marRight w:val="0"/>
      <w:marTop w:val="0"/>
      <w:marBottom w:val="0"/>
      <w:divBdr>
        <w:top w:val="none" w:sz="0" w:space="0" w:color="auto"/>
        <w:left w:val="none" w:sz="0" w:space="0" w:color="auto"/>
        <w:bottom w:val="none" w:sz="0" w:space="0" w:color="auto"/>
        <w:right w:val="none" w:sz="0" w:space="0" w:color="auto"/>
      </w:divBdr>
      <w:divsChild>
        <w:div w:id="359282859">
          <w:marLeft w:val="0"/>
          <w:marRight w:val="0"/>
          <w:marTop w:val="0"/>
          <w:marBottom w:val="0"/>
          <w:divBdr>
            <w:top w:val="none" w:sz="0" w:space="0" w:color="auto"/>
            <w:left w:val="none" w:sz="0" w:space="0" w:color="auto"/>
            <w:bottom w:val="none" w:sz="0" w:space="0" w:color="auto"/>
            <w:right w:val="none" w:sz="0" w:space="0" w:color="auto"/>
          </w:divBdr>
        </w:div>
        <w:div w:id="145510292">
          <w:marLeft w:val="0"/>
          <w:marRight w:val="0"/>
          <w:marTop w:val="0"/>
          <w:marBottom w:val="0"/>
          <w:divBdr>
            <w:top w:val="none" w:sz="0" w:space="0" w:color="auto"/>
            <w:left w:val="none" w:sz="0" w:space="0" w:color="auto"/>
            <w:bottom w:val="none" w:sz="0" w:space="0" w:color="auto"/>
            <w:right w:val="none" w:sz="0" w:space="0" w:color="auto"/>
          </w:divBdr>
        </w:div>
        <w:div w:id="294262924">
          <w:marLeft w:val="0"/>
          <w:marRight w:val="0"/>
          <w:marTop w:val="0"/>
          <w:marBottom w:val="0"/>
          <w:divBdr>
            <w:top w:val="none" w:sz="0" w:space="0" w:color="auto"/>
            <w:left w:val="none" w:sz="0" w:space="0" w:color="auto"/>
            <w:bottom w:val="none" w:sz="0" w:space="0" w:color="auto"/>
            <w:right w:val="none" w:sz="0" w:space="0" w:color="auto"/>
          </w:divBdr>
        </w:div>
        <w:div w:id="861020097">
          <w:marLeft w:val="0"/>
          <w:marRight w:val="0"/>
          <w:marTop w:val="0"/>
          <w:marBottom w:val="0"/>
          <w:divBdr>
            <w:top w:val="none" w:sz="0" w:space="0" w:color="auto"/>
            <w:left w:val="none" w:sz="0" w:space="0" w:color="auto"/>
            <w:bottom w:val="none" w:sz="0" w:space="0" w:color="auto"/>
            <w:right w:val="none" w:sz="0" w:space="0" w:color="auto"/>
          </w:divBdr>
        </w:div>
        <w:div w:id="843518581">
          <w:marLeft w:val="0"/>
          <w:marRight w:val="0"/>
          <w:marTop w:val="0"/>
          <w:marBottom w:val="0"/>
          <w:divBdr>
            <w:top w:val="none" w:sz="0" w:space="0" w:color="auto"/>
            <w:left w:val="none" w:sz="0" w:space="0" w:color="auto"/>
            <w:bottom w:val="none" w:sz="0" w:space="0" w:color="auto"/>
            <w:right w:val="none" w:sz="0" w:space="0" w:color="auto"/>
          </w:divBdr>
        </w:div>
        <w:div w:id="250743675">
          <w:marLeft w:val="0"/>
          <w:marRight w:val="0"/>
          <w:marTop w:val="0"/>
          <w:marBottom w:val="0"/>
          <w:divBdr>
            <w:top w:val="none" w:sz="0" w:space="0" w:color="auto"/>
            <w:left w:val="none" w:sz="0" w:space="0" w:color="auto"/>
            <w:bottom w:val="none" w:sz="0" w:space="0" w:color="auto"/>
            <w:right w:val="none" w:sz="0" w:space="0" w:color="auto"/>
          </w:divBdr>
        </w:div>
        <w:div w:id="1810785197">
          <w:marLeft w:val="0"/>
          <w:marRight w:val="0"/>
          <w:marTop w:val="0"/>
          <w:marBottom w:val="0"/>
          <w:divBdr>
            <w:top w:val="none" w:sz="0" w:space="0" w:color="auto"/>
            <w:left w:val="none" w:sz="0" w:space="0" w:color="auto"/>
            <w:bottom w:val="none" w:sz="0" w:space="0" w:color="auto"/>
            <w:right w:val="none" w:sz="0" w:space="0" w:color="auto"/>
          </w:divBdr>
        </w:div>
        <w:div w:id="470908089">
          <w:marLeft w:val="0"/>
          <w:marRight w:val="0"/>
          <w:marTop w:val="0"/>
          <w:marBottom w:val="0"/>
          <w:divBdr>
            <w:top w:val="none" w:sz="0" w:space="0" w:color="auto"/>
            <w:left w:val="none" w:sz="0" w:space="0" w:color="auto"/>
            <w:bottom w:val="none" w:sz="0" w:space="0" w:color="auto"/>
            <w:right w:val="none" w:sz="0" w:space="0" w:color="auto"/>
          </w:divBdr>
        </w:div>
        <w:div w:id="2090348555">
          <w:marLeft w:val="0"/>
          <w:marRight w:val="0"/>
          <w:marTop w:val="0"/>
          <w:marBottom w:val="0"/>
          <w:divBdr>
            <w:top w:val="none" w:sz="0" w:space="0" w:color="auto"/>
            <w:left w:val="none" w:sz="0" w:space="0" w:color="auto"/>
            <w:bottom w:val="none" w:sz="0" w:space="0" w:color="auto"/>
            <w:right w:val="none" w:sz="0" w:space="0" w:color="auto"/>
          </w:divBdr>
        </w:div>
        <w:div w:id="844705380">
          <w:marLeft w:val="0"/>
          <w:marRight w:val="0"/>
          <w:marTop w:val="0"/>
          <w:marBottom w:val="0"/>
          <w:divBdr>
            <w:top w:val="none" w:sz="0" w:space="0" w:color="auto"/>
            <w:left w:val="none" w:sz="0" w:space="0" w:color="auto"/>
            <w:bottom w:val="none" w:sz="0" w:space="0" w:color="auto"/>
            <w:right w:val="none" w:sz="0" w:space="0" w:color="auto"/>
          </w:divBdr>
        </w:div>
      </w:divsChild>
    </w:div>
    <w:div w:id="115430161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6429768">
      <w:bodyDiv w:val="1"/>
      <w:marLeft w:val="0"/>
      <w:marRight w:val="0"/>
      <w:marTop w:val="0"/>
      <w:marBottom w:val="0"/>
      <w:divBdr>
        <w:top w:val="none" w:sz="0" w:space="0" w:color="auto"/>
        <w:left w:val="none" w:sz="0" w:space="0" w:color="auto"/>
        <w:bottom w:val="none" w:sz="0" w:space="0" w:color="auto"/>
        <w:right w:val="none" w:sz="0" w:space="0" w:color="auto"/>
      </w:divBdr>
    </w:div>
    <w:div w:id="134783269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068692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4563502">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241167">
      <w:bodyDiv w:val="1"/>
      <w:marLeft w:val="0"/>
      <w:marRight w:val="0"/>
      <w:marTop w:val="0"/>
      <w:marBottom w:val="0"/>
      <w:divBdr>
        <w:top w:val="none" w:sz="0" w:space="0" w:color="auto"/>
        <w:left w:val="none" w:sz="0" w:space="0" w:color="auto"/>
        <w:bottom w:val="none" w:sz="0" w:space="0" w:color="auto"/>
        <w:right w:val="none" w:sz="0" w:space="0" w:color="auto"/>
      </w:divBdr>
      <w:divsChild>
        <w:div w:id="1497265728">
          <w:marLeft w:val="0"/>
          <w:marRight w:val="0"/>
          <w:marTop w:val="0"/>
          <w:marBottom w:val="0"/>
          <w:divBdr>
            <w:top w:val="none" w:sz="0" w:space="0" w:color="auto"/>
            <w:left w:val="none" w:sz="0" w:space="0" w:color="auto"/>
            <w:bottom w:val="none" w:sz="0" w:space="0" w:color="auto"/>
            <w:right w:val="none" w:sz="0" w:space="0" w:color="auto"/>
          </w:divBdr>
          <w:divsChild>
            <w:div w:id="1517574669">
              <w:marLeft w:val="0"/>
              <w:marRight w:val="0"/>
              <w:marTop w:val="0"/>
              <w:marBottom w:val="0"/>
              <w:divBdr>
                <w:top w:val="none" w:sz="0" w:space="0" w:color="auto"/>
                <w:left w:val="none" w:sz="0" w:space="0" w:color="auto"/>
                <w:bottom w:val="none" w:sz="0" w:space="0" w:color="auto"/>
                <w:right w:val="none" w:sz="0" w:space="0" w:color="auto"/>
              </w:divBdr>
            </w:div>
            <w:div w:id="1310206540">
              <w:marLeft w:val="0"/>
              <w:marRight w:val="0"/>
              <w:marTop w:val="0"/>
              <w:marBottom w:val="0"/>
              <w:divBdr>
                <w:top w:val="none" w:sz="0" w:space="0" w:color="auto"/>
                <w:left w:val="none" w:sz="0" w:space="0" w:color="auto"/>
                <w:bottom w:val="none" w:sz="0" w:space="0" w:color="auto"/>
                <w:right w:val="none" w:sz="0" w:space="0" w:color="auto"/>
              </w:divBdr>
            </w:div>
            <w:div w:id="940378062">
              <w:marLeft w:val="0"/>
              <w:marRight w:val="0"/>
              <w:marTop w:val="0"/>
              <w:marBottom w:val="0"/>
              <w:divBdr>
                <w:top w:val="none" w:sz="0" w:space="0" w:color="auto"/>
                <w:left w:val="none" w:sz="0" w:space="0" w:color="auto"/>
                <w:bottom w:val="none" w:sz="0" w:space="0" w:color="auto"/>
                <w:right w:val="none" w:sz="0" w:space="0" w:color="auto"/>
              </w:divBdr>
            </w:div>
          </w:divsChild>
        </w:div>
        <w:div w:id="576595764">
          <w:marLeft w:val="0"/>
          <w:marRight w:val="0"/>
          <w:marTop w:val="0"/>
          <w:marBottom w:val="0"/>
          <w:divBdr>
            <w:top w:val="none" w:sz="0" w:space="0" w:color="auto"/>
            <w:left w:val="none" w:sz="0" w:space="0" w:color="auto"/>
            <w:bottom w:val="none" w:sz="0" w:space="0" w:color="auto"/>
            <w:right w:val="none" w:sz="0" w:space="0" w:color="auto"/>
          </w:divBdr>
          <w:divsChild>
            <w:div w:id="475225895">
              <w:marLeft w:val="0"/>
              <w:marRight w:val="0"/>
              <w:marTop w:val="0"/>
              <w:marBottom w:val="0"/>
              <w:divBdr>
                <w:top w:val="none" w:sz="0" w:space="0" w:color="auto"/>
                <w:left w:val="none" w:sz="0" w:space="0" w:color="auto"/>
                <w:bottom w:val="none" w:sz="0" w:space="0" w:color="auto"/>
                <w:right w:val="none" w:sz="0" w:space="0" w:color="auto"/>
              </w:divBdr>
            </w:div>
            <w:div w:id="1788817138">
              <w:marLeft w:val="0"/>
              <w:marRight w:val="0"/>
              <w:marTop w:val="0"/>
              <w:marBottom w:val="0"/>
              <w:divBdr>
                <w:top w:val="none" w:sz="0" w:space="0" w:color="auto"/>
                <w:left w:val="none" w:sz="0" w:space="0" w:color="auto"/>
                <w:bottom w:val="none" w:sz="0" w:space="0" w:color="auto"/>
                <w:right w:val="none" w:sz="0" w:space="0" w:color="auto"/>
              </w:divBdr>
            </w:div>
            <w:div w:id="217477245">
              <w:marLeft w:val="0"/>
              <w:marRight w:val="0"/>
              <w:marTop w:val="0"/>
              <w:marBottom w:val="0"/>
              <w:divBdr>
                <w:top w:val="none" w:sz="0" w:space="0" w:color="auto"/>
                <w:left w:val="none" w:sz="0" w:space="0" w:color="auto"/>
                <w:bottom w:val="none" w:sz="0" w:space="0" w:color="auto"/>
                <w:right w:val="none" w:sz="0" w:space="0" w:color="auto"/>
              </w:divBdr>
            </w:div>
          </w:divsChild>
        </w:div>
        <w:div w:id="1531604245">
          <w:marLeft w:val="0"/>
          <w:marRight w:val="0"/>
          <w:marTop w:val="0"/>
          <w:marBottom w:val="0"/>
          <w:divBdr>
            <w:top w:val="none" w:sz="0" w:space="0" w:color="auto"/>
            <w:left w:val="none" w:sz="0" w:space="0" w:color="auto"/>
            <w:bottom w:val="none" w:sz="0" w:space="0" w:color="auto"/>
            <w:right w:val="none" w:sz="0" w:space="0" w:color="auto"/>
          </w:divBdr>
          <w:divsChild>
            <w:div w:id="1696075658">
              <w:marLeft w:val="0"/>
              <w:marRight w:val="0"/>
              <w:marTop w:val="0"/>
              <w:marBottom w:val="0"/>
              <w:divBdr>
                <w:top w:val="none" w:sz="0" w:space="0" w:color="auto"/>
                <w:left w:val="none" w:sz="0" w:space="0" w:color="auto"/>
                <w:bottom w:val="none" w:sz="0" w:space="0" w:color="auto"/>
                <w:right w:val="none" w:sz="0" w:space="0" w:color="auto"/>
              </w:divBdr>
            </w:div>
            <w:div w:id="1636451259">
              <w:marLeft w:val="0"/>
              <w:marRight w:val="0"/>
              <w:marTop w:val="0"/>
              <w:marBottom w:val="0"/>
              <w:divBdr>
                <w:top w:val="none" w:sz="0" w:space="0" w:color="auto"/>
                <w:left w:val="none" w:sz="0" w:space="0" w:color="auto"/>
                <w:bottom w:val="none" w:sz="0" w:space="0" w:color="auto"/>
                <w:right w:val="none" w:sz="0" w:space="0" w:color="auto"/>
              </w:divBdr>
            </w:div>
          </w:divsChild>
        </w:div>
        <w:div w:id="260262756">
          <w:marLeft w:val="0"/>
          <w:marRight w:val="0"/>
          <w:marTop w:val="0"/>
          <w:marBottom w:val="0"/>
          <w:divBdr>
            <w:top w:val="none" w:sz="0" w:space="0" w:color="auto"/>
            <w:left w:val="none" w:sz="0" w:space="0" w:color="auto"/>
            <w:bottom w:val="none" w:sz="0" w:space="0" w:color="auto"/>
            <w:right w:val="none" w:sz="0" w:space="0" w:color="auto"/>
          </w:divBdr>
          <w:divsChild>
            <w:div w:id="1601639921">
              <w:marLeft w:val="0"/>
              <w:marRight w:val="0"/>
              <w:marTop w:val="0"/>
              <w:marBottom w:val="0"/>
              <w:divBdr>
                <w:top w:val="none" w:sz="0" w:space="0" w:color="auto"/>
                <w:left w:val="none" w:sz="0" w:space="0" w:color="auto"/>
                <w:bottom w:val="none" w:sz="0" w:space="0" w:color="auto"/>
                <w:right w:val="none" w:sz="0" w:space="0" w:color="auto"/>
              </w:divBdr>
            </w:div>
            <w:div w:id="1701272543">
              <w:marLeft w:val="0"/>
              <w:marRight w:val="0"/>
              <w:marTop w:val="0"/>
              <w:marBottom w:val="0"/>
              <w:divBdr>
                <w:top w:val="none" w:sz="0" w:space="0" w:color="auto"/>
                <w:left w:val="none" w:sz="0" w:space="0" w:color="auto"/>
                <w:bottom w:val="none" w:sz="0" w:space="0" w:color="auto"/>
                <w:right w:val="none" w:sz="0" w:space="0" w:color="auto"/>
              </w:divBdr>
            </w:div>
            <w:div w:id="1032344095">
              <w:marLeft w:val="0"/>
              <w:marRight w:val="0"/>
              <w:marTop w:val="0"/>
              <w:marBottom w:val="0"/>
              <w:divBdr>
                <w:top w:val="none" w:sz="0" w:space="0" w:color="auto"/>
                <w:left w:val="none" w:sz="0" w:space="0" w:color="auto"/>
                <w:bottom w:val="none" w:sz="0" w:space="0" w:color="auto"/>
                <w:right w:val="none" w:sz="0" w:space="0" w:color="auto"/>
              </w:divBdr>
            </w:div>
          </w:divsChild>
        </w:div>
        <w:div w:id="326903076">
          <w:marLeft w:val="0"/>
          <w:marRight w:val="0"/>
          <w:marTop w:val="0"/>
          <w:marBottom w:val="0"/>
          <w:divBdr>
            <w:top w:val="none" w:sz="0" w:space="0" w:color="auto"/>
            <w:left w:val="none" w:sz="0" w:space="0" w:color="auto"/>
            <w:bottom w:val="none" w:sz="0" w:space="0" w:color="auto"/>
            <w:right w:val="none" w:sz="0" w:space="0" w:color="auto"/>
          </w:divBdr>
          <w:divsChild>
            <w:div w:id="16684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48388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669720">
      <w:bodyDiv w:val="1"/>
      <w:marLeft w:val="0"/>
      <w:marRight w:val="0"/>
      <w:marTop w:val="0"/>
      <w:marBottom w:val="0"/>
      <w:divBdr>
        <w:top w:val="none" w:sz="0" w:space="0" w:color="auto"/>
        <w:left w:val="none" w:sz="0" w:space="0" w:color="auto"/>
        <w:bottom w:val="none" w:sz="0" w:space="0" w:color="auto"/>
        <w:right w:val="none" w:sz="0" w:space="0" w:color="auto"/>
      </w:divBdr>
    </w:div>
    <w:div w:id="188929595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4D01C912284140BF23706309761968"/>
        <w:category>
          <w:name w:val="General"/>
          <w:gallery w:val="placeholder"/>
        </w:category>
        <w:types>
          <w:type w:val="bbPlcHdr"/>
        </w:types>
        <w:behaviors>
          <w:behavior w:val="content"/>
        </w:behaviors>
        <w:guid w:val="{A1962FF0-0820-43BD-B290-3F5EFD8EE466}"/>
      </w:docPartPr>
      <w:docPartBody>
        <w:p w:rsidR="00DE480B" w:rsidRDefault="00DE480B">
          <w:pPr>
            <w:pStyle w:val="234D01C912284140BF23706309761968"/>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480B"/>
    <w:rsid w:val="00031BCA"/>
    <w:rsid w:val="00042783"/>
    <w:rsid w:val="000E6A65"/>
    <w:rsid w:val="000F7EAA"/>
    <w:rsid w:val="00132933"/>
    <w:rsid w:val="002549CE"/>
    <w:rsid w:val="002876EE"/>
    <w:rsid w:val="0049480D"/>
    <w:rsid w:val="0064253B"/>
    <w:rsid w:val="009D0E63"/>
    <w:rsid w:val="00A23DEB"/>
    <w:rsid w:val="00B55A00"/>
    <w:rsid w:val="00C17C27"/>
    <w:rsid w:val="00DB5508"/>
    <w:rsid w:val="00DE4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4D01C912284140BF23706309761968">
    <w:name w:val="234D01C912284140BF23706309761968"/>
  </w:style>
  <w:style w:type="paragraph" w:customStyle="1" w:styleId="F97BE159552944379CC03C8524221030">
    <w:name w:val="F97BE159552944379CC03C8524221030"/>
  </w:style>
  <w:style w:type="paragraph" w:customStyle="1" w:styleId="C81C000962A84AF3BE226C4A1227235C">
    <w:name w:val="C81C000962A84AF3BE226C4A1227235C"/>
  </w:style>
  <w:style w:type="paragraph" w:customStyle="1" w:styleId="571B5FDA1CB64E7581D3016CF8B9AD8F">
    <w:name w:val="571B5FDA1CB64E7581D3016CF8B9AD8F"/>
  </w:style>
  <w:style w:type="paragraph" w:customStyle="1" w:styleId="AF98ADF3A1F2429F9AE0E41C93934335">
    <w:name w:val="AF98ADF3A1F2429F9AE0E41C93934335"/>
  </w:style>
  <w:style w:type="paragraph" w:customStyle="1" w:styleId="BA1C590112824F138C68246E03AEF146">
    <w:name w:val="BA1C590112824F138C68246E03AEF146"/>
  </w:style>
  <w:style w:type="character" w:styleId="Emphasis">
    <w:name w:val="Emphasis"/>
    <w:basedOn w:val="DefaultParagraphFont"/>
    <w:uiPriority w:val="4"/>
    <w:unhideWhenUsed/>
    <w:qFormat/>
    <w:rsid w:val="00A23DEB"/>
    <w:rPr>
      <w:i/>
      <w:iCs/>
    </w:rPr>
  </w:style>
  <w:style w:type="paragraph" w:customStyle="1" w:styleId="65394AEA4D5F43ECBF83F6FE8C2E0D5D">
    <w:name w:val="65394AEA4D5F43ECBF83F6FE8C2E0D5D"/>
  </w:style>
  <w:style w:type="paragraph" w:customStyle="1" w:styleId="E3F1861B2E8D4434AC806DB59C6CF8BE">
    <w:name w:val="E3F1861B2E8D4434AC806DB59C6CF8BE"/>
  </w:style>
  <w:style w:type="paragraph" w:customStyle="1" w:styleId="858E5BF26B3C4D3DABD958CEF32A2CDC">
    <w:name w:val="858E5BF26B3C4D3DABD958CEF32A2CDC"/>
  </w:style>
  <w:style w:type="paragraph" w:customStyle="1" w:styleId="74BF3957B80143DF9CF7F324C4C6A464">
    <w:name w:val="74BF3957B80143DF9CF7F324C4C6A464"/>
  </w:style>
  <w:style w:type="paragraph" w:customStyle="1" w:styleId="AE4564B33F8B41E19EF3D4754EC4314A">
    <w:name w:val="AE4564B33F8B41E19EF3D4754EC4314A"/>
  </w:style>
  <w:style w:type="paragraph" w:customStyle="1" w:styleId="535184465DF943B381E5E5DBADDAD8EA">
    <w:name w:val="535184465DF943B381E5E5DBADDAD8EA"/>
  </w:style>
  <w:style w:type="paragraph" w:customStyle="1" w:styleId="80EA1B75243044E08DEC2B123D8606C6">
    <w:name w:val="80EA1B75243044E08DEC2B123D8606C6"/>
  </w:style>
  <w:style w:type="paragraph" w:customStyle="1" w:styleId="D3D38C316D094DF38E92548083AC7395">
    <w:name w:val="D3D38C316D094DF38E92548083AC7395"/>
  </w:style>
  <w:style w:type="paragraph" w:customStyle="1" w:styleId="78C5659D772C43C098C9D68F7DA93965">
    <w:name w:val="78C5659D772C43C098C9D68F7DA93965"/>
  </w:style>
  <w:style w:type="paragraph" w:customStyle="1" w:styleId="606EAE4DD5BA4EAB81F848D5DCC442CD">
    <w:name w:val="606EAE4DD5BA4EAB81F848D5DCC442CD"/>
  </w:style>
  <w:style w:type="paragraph" w:customStyle="1" w:styleId="9A4EA70058D34733AB2D45210B16AF7E">
    <w:name w:val="9A4EA70058D34733AB2D45210B16AF7E"/>
  </w:style>
  <w:style w:type="paragraph" w:customStyle="1" w:styleId="40FD1B12661C4B509E39BF68621F24E5">
    <w:name w:val="40FD1B12661C4B509E39BF68621F24E5"/>
  </w:style>
  <w:style w:type="paragraph" w:customStyle="1" w:styleId="27892ED82DF14E7F88468C2481B95DD7">
    <w:name w:val="27892ED82DF14E7F88468C2481B95DD7"/>
  </w:style>
  <w:style w:type="paragraph" w:customStyle="1" w:styleId="19661ECE85024F49BED2A4E6D006FB31">
    <w:name w:val="19661ECE85024F49BED2A4E6D006FB31"/>
  </w:style>
  <w:style w:type="paragraph" w:customStyle="1" w:styleId="E9601815FE104865A74D292DEEA75B1F">
    <w:name w:val="E9601815FE104865A74D292DEEA75B1F"/>
  </w:style>
  <w:style w:type="paragraph" w:customStyle="1" w:styleId="70A0019D7FD04A52834280BA977E6C8A">
    <w:name w:val="70A0019D7FD04A52834280BA977E6C8A"/>
  </w:style>
  <w:style w:type="paragraph" w:customStyle="1" w:styleId="A090DADB3D4147A2A658CE9839B2164A">
    <w:name w:val="A090DADB3D4147A2A658CE9839B2164A"/>
  </w:style>
  <w:style w:type="paragraph" w:customStyle="1" w:styleId="B877AC7F879D479A83E10BEFC1FBBF6F">
    <w:name w:val="B877AC7F879D479A83E10BEFC1FBBF6F"/>
  </w:style>
  <w:style w:type="paragraph" w:customStyle="1" w:styleId="6055603D9F11480BA0C97CEC8BF6678F">
    <w:name w:val="6055603D9F11480BA0C97CEC8BF6678F"/>
  </w:style>
  <w:style w:type="paragraph" w:customStyle="1" w:styleId="A6E758120037460DBB8FE2695EE53C1D">
    <w:name w:val="A6E758120037460DBB8FE2695EE53C1D"/>
  </w:style>
  <w:style w:type="paragraph" w:customStyle="1" w:styleId="D14EBD14D23F46628DB3297B37285FDF">
    <w:name w:val="D14EBD14D23F46628DB3297B37285FDF"/>
  </w:style>
  <w:style w:type="paragraph" w:customStyle="1" w:styleId="4C0D9F7A80214F3688AB53503B5C3D61">
    <w:name w:val="4C0D9F7A80214F3688AB53503B5C3D61"/>
  </w:style>
  <w:style w:type="paragraph" w:customStyle="1" w:styleId="F61EF22DCE8145AC8DD1ACC44F184489">
    <w:name w:val="F61EF22DCE8145AC8DD1ACC44F184489"/>
  </w:style>
  <w:style w:type="paragraph" w:customStyle="1" w:styleId="ED002BACF262413AA53A7C9943BC3F35">
    <w:name w:val="ED002BACF262413AA53A7C9943BC3F35"/>
  </w:style>
  <w:style w:type="paragraph" w:customStyle="1" w:styleId="BBDDCC302B80499CAE76AFE1FBE8334C">
    <w:name w:val="BBDDCC302B80499CAE76AFE1FBE8334C"/>
  </w:style>
  <w:style w:type="paragraph" w:customStyle="1" w:styleId="102B02390E7C432CA725837E6076981C">
    <w:name w:val="102B02390E7C432CA725837E6076981C"/>
  </w:style>
  <w:style w:type="paragraph" w:customStyle="1" w:styleId="3C8D3E47AD5044E69BA23D87B1FA4A2D">
    <w:name w:val="3C8D3E47AD5044E69BA23D87B1FA4A2D"/>
  </w:style>
  <w:style w:type="paragraph" w:customStyle="1" w:styleId="2972B187C9FB4136B09CB1239DDA2122">
    <w:name w:val="2972B187C9FB4136B09CB1239DDA2122"/>
  </w:style>
  <w:style w:type="paragraph" w:customStyle="1" w:styleId="6E6A18028D6B49FFBB937035FFC25D63">
    <w:name w:val="6E6A18028D6B49FFBB937035FFC25D63"/>
  </w:style>
  <w:style w:type="paragraph" w:customStyle="1" w:styleId="0FF457A4EEF3489E9BE065529D537107">
    <w:name w:val="0FF457A4EEF3489E9BE065529D537107"/>
  </w:style>
  <w:style w:type="paragraph" w:customStyle="1" w:styleId="F334E75FBAB54D0D9D1F4AD7FB61457F">
    <w:name w:val="F334E75FBAB54D0D9D1F4AD7FB61457F"/>
  </w:style>
  <w:style w:type="paragraph" w:customStyle="1" w:styleId="47D5E673900C48DF981A027BB937D01F">
    <w:name w:val="47D5E673900C48DF981A027BB937D01F"/>
  </w:style>
  <w:style w:type="paragraph" w:customStyle="1" w:styleId="A3C81E1F034B496A81F7B5B0BB85E9DF">
    <w:name w:val="A3C81E1F034B496A81F7B5B0BB85E9DF"/>
  </w:style>
  <w:style w:type="paragraph" w:customStyle="1" w:styleId="03E5263EC99F446D8118FEDAE871C607">
    <w:name w:val="03E5263EC99F446D8118FEDAE871C607"/>
  </w:style>
  <w:style w:type="paragraph" w:customStyle="1" w:styleId="171F1C52388A41998360EF1AE1E88864">
    <w:name w:val="171F1C52388A41998360EF1AE1E88864"/>
  </w:style>
  <w:style w:type="paragraph" w:customStyle="1" w:styleId="A53E87877A85479E8B91980F712305C0">
    <w:name w:val="A53E87877A85479E8B91980F712305C0"/>
  </w:style>
  <w:style w:type="paragraph" w:customStyle="1" w:styleId="1CD3C945456840B1AD0E4B256F71DE42">
    <w:name w:val="1CD3C945456840B1AD0E4B256F71DE42"/>
  </w:style>
  <w:style w:type="paragraph" w:customStyle="1" w:styleId="CFBD6A3A29B2438487C33D90E3DF8D3B">
    <w:name w:val="CFBD6A3A29B2438487C33D90E3DF8D3B"/>
  </w:style>
  <w:style w:type="paragraph" w:customStyle="1" w:styleId="CC8D6FC4EE254BA6A5F7D5E58FD0A7B5">
    <w:name w:val="CC8D6FC4EE254BA6A5F7D5E58FD0A7B5"/>
  </w:style>
  <w:style w:type="paragraph" w:customStyle="1" w:styleId="143AF4755E33430D9E41D24F5512D40E">
    <w:name w:val="143AF4755E33430D9E41D24F5512D40E"/>
  </w:style>
  <w:style w:type="paragraph" w:customStyle="1" w:styleId="EF96BE6B6DF64B849988A9F4B4A17575">
    <w:name w:val="EF96BE6B6DF64B849988A9F4B4A17575"/>
  </w:style>
  <w:style w:type="paragraph" w:customStyle="1" w:styleId="229A59C5F86949A7A1A15382AFAF4997">
    <w:name w:val="229A59C5F86949A7A1A15382AFAF4997"/>
  </w:style>
  <w:style w:type="paragraph" w:customStyle="1" w:styleId="316520BBFE8449939D13399BAC033A25">
    <w:name w:val="316520BBFE8449939D13399BAC033A25"/>
  </w:style>
  <w:style w:type="paragraph" w:customStyle="1" w:styleId="E391C16ED9114D9683BB006DD3449BAD">
    <w:name w:val="E391C16ED9114D9683BB006DD3449BAD"/>
  </w:style>
  <w:style w:type="paragraph" w:customStyle="1" w:styleId="59DCE0067F4A4DFC9BEDD40D35FA529F">
    <w:name w:val="59DCE0067F4A4DFC9BEDD40D35FA529F"/>
  </w:style>
  <w:style w:type="paragraph" w:customStyle="1" w:styleId="45669606C453474983E4C879D5DA4229">
    <w:name w:val="45669606C453474983E4C879D5DA4229"/>
  </w:style>
  <w:style w:type="paragraph" w:customStyle="1" w:styleId="B091F4A4CC574839886D1467088F7BAD">
    <w:name w:val="B091F4A4CC574839886D1467088F7BAD"/>
  </w:style>
  <w:style w:type="paragraph" w:customStyle="1" w:styleId="A4AE3E2A48314D5B94D0158336AE7D68">
    <w:name w:val="A4AE3E2A48314D5B94D0158336AE7D68"/>
  </w:style>
  <w:style w:type="paragraph" w:customStyle="1" w:styleId="EBF346F6C6F94140A14A3B27C1E66B41">
    <w:name w:val="EBF346F6C6F94140A14A3B27C1E66B41"/>
  </w:style>
  <w:style w:type="paragraph" w:customStyle="1" w:styleId="969E006E3F934BD6893E51D8FAB8B0B2">
    <w:name w:val="969E006E3F934BD6893E51D8FAB8B0B2"/>
  </w:style>
  <w:style w:type="paragraph" w:customStyle="1" w:styleId="4F89E68895CB4FF0BCE3C431CA94637B">
    <w:name w:val="4F89E68895CB4FF0BCE3C431CA94637B"/>
  </w:style>
  <w:style w:type="paragraph" w:customStyle="1" w:styleId="B6A993640EAF42F9BFFFEA50C041673E">
    <w:name w:val="B6A993640EAF42F9BFFFEA50C041673E"/>
  </w:style>
  <w:style w:type="paragraph" w:customStyle="1" w:styleId="89BD381F5685470FB9E791C51E972606">
    <w:name w:val="89BD381F5685470FB9E791C51E972606"/>
  </w:style>
  <w:style w:type="paragraph" w:customStyle="1" w:styleId="4A438D08397648C19D4A7D83EAE0FDBA">
    <w:name w:val="4A438D08397648C19D4A7D83EAE0FDBA"/>
  </w:style>
  <w:style w:type="paragraph" w:customStyle="1" w:styleId="21FBE13A4E874FD2864BC917E49FBC39">
    <w:name w:val="21FBE13A4E874FD2864BC917E49FBC39"/>
  </w:style>
  <w:style w:type="paragraph" w:customStyle="1" w:styleId="6504FCA3872C4AB28377BA1718AE9FC8">
    <w:name w:val="6504FCA3872C4AB28377BA1718AE9FC8"/>
  </w:style>
  <w:style w:type="paragraph" w:customStyle="1" w:styleId="A482A6F6F3D54DB2914CC979EE765E2A">
    <w:name w:val="A482A6F6F3D54DB2914CC979EE765E2A"/>
  </w:style>
  <w:style w:type="paragraph" w:customStyle="1" w:styleId="5315B0C9789A4BABAA4D1F773A10ADD2">
    <w:name w:val="5315B0C9789A4BABAA4D1F773A10ADD2"/>
    <w:rsid w:val="00A23DEB"/>
  </w:style>
  <w:style w:type="paragraph" w:customStyle="1" w:styleId="395584B20486491AB617987F13CBB2D5">
    <w:name w:val="395584B20486491AB617987F13CBB2D5"/>
    <w:rsid w:val="00A23DEB"/>
  </w:style>
  <w:style w:type="paragraph" w:customStyle="1" w:styleId="E1CE1289D9F645519AC0EC5184F4DEA8">
    <w:name w:val="E1CE1289D9F645519AC0EC5184F4DEA8"/>
    <w:rsid w:val="00A23DEB"/>
  </w:style>
  <w:style w:type="paragraph" w:customStyle="1" w:styleId="9AC10BD4C648413CAD541B4AC6439187">
    <w:name w:val="9AC10BD4C648413CAD541B4AC6439187"/>
    <w:rsid w:val="00A23DEB"/>
  </w:style>
  <w:style w:type="paragraph" w:customStyle="1" w:styleId="96E6C74E767D47C1AFB569E0AC2C22DB">
    <w:name w:val="96E6C74E767D47C1AFB569E0AC2C22DB"/>
    <w:rsid w:val="00A23DEB"/>
  </w:style>
  <w:style w:type="paragraph" w:customStyle="1" w:styleId="919A9A64D03B4FF4ADBDE526145FA592">
    <w:name w:val="919A9A64D03B4FF4ADBDE526145FA592"/>
    <w:rsid w:val="00A23DEB"/>
  </w:style>
  <w:style w:type="paragraph" w:customStyle="1" w:styleId="3657836FA0244F99BA88380E0283F119">
    <w:name w:val="3657836FA0244F99BA88380E0283F119"/>
    <w:rsid w:val="00A23DEB"/>
  </w:style>
  <w:style w:type="paragraph" w:customStyle="1" w:styleId="8FE4FD6D9AED4B59B6B709A6E9D89F31">
    <w:name w:val="8FE4FD6D9AED4B59B6B709A6E9D89F31"/>
    <w:rsid w:val="00A23DEB"/>
  </w:style>
  <w:style w:type="paragraph" w:customStyle="1" w:styleId="25219D8C96DF4176A210B0E50ADB7627">
    <w:name w:val="25219D8C96DF4176A210B0E50ADB7627"/>
    <w:rsid w:val="00A23DEB"/>
  </w:style>
  <w:style w:type="paragraph" w:customStyle="1" w:styleId="E3004B295028423485771D5B5905BDA3">
    <w:name w:val="E3004B295028423485771D5B5905BDA3"/>
    <w:rsid w:val="00A23DEB"/>
  </w:style>
  <w:style w:type="paragraph" w:customStyle="1" w:styleId="4EB451A45DD0469A8BEEF102207A6008">
    <w:name w:val="4EB451A45DD0469A8BEEF102207A6008"/>
    <w:rsid w:val="00A23DEB"/>
  </w:style>
  <w:style w:type="paragraph" w:customStyle="1" w:styleId="165276D5822F49BDA1E1AA2D3D545B93">
    <w:name w:val="165276D5822F49BDA1E1AA2D3D545B93"/>
    <w:rsid w:val="00A23DEB"/>
  </w:style>
  <w:style w:type="paragraph" w:customStyle="1" w:styleId="D1EBBA746B7C4B4A984DFBBACDDEBD1F">
    <w:name w:val="D1EBBA746B7C4B4A984DFBBACDDEBD1F"/>
    <w:rsid w:val="00A23DEB"/>
  </w:style>
  <w:style w:type="paragraph" w:customStyle="1" w:styleId="1B63D781806F43C88FC30108D853AF04">
    <w:name w:val="1B63D781806F43C88FC30108D853AF04"/>
    <w:rsid w:val="00A23DEB"/>
  </w:style>
  <w:style w:type="paragraph" w:customStyle="1" w:styleId="0FB96B6BEACA40468E2C87E3BB5DAEE6">
    <w:name w:val="0FB96B6BEACA40468E2C87E3BB5DAEE6"/>
    <w:rsid w:val="00A23DEB"/>
  </w:style>
  <w:style w:type="paragraph" w:customStyle="1" w:styleId="9633D16B3FE74E29BD74499EA7A8FA09">
    <w:name w:val="9633D16B3FE74E29BD74499EA7A8FA09"/>
    <w:rsid w:val="00A23DEB"/>
  </w:style>
  <w:style w:type="paragraph" w:customStyle="1" w:styleId="841E78E0E6DB461DA5EE6F1C35CC5267">
    <w:name w:val="841E78E0E6DB461DA5EE6F1C35CC5267"/>
    <w:rsid w:val="00A23DEB"/>
  </w:style>
  <w:style w:type="paragraph" w:customStyle="1" w:styleId="561CDE1B35BC464494960108E4C5BC85">
    <w:name w:val="561CDE1B35BC464494960108E4C5BC85"/>
    <w:rsid w:val="00A23DEB"/>
  </w:style>
  <w:style w:type="paragraph" w:customStyle="1" w:styleId="D98318BC637146E0BAE514289625D847">
    <w:name w:val="D98318BC637146E0BAE514289625D847"/>
    <w:rsid w:val="00A23DEB"/>
  </w:style>
  <w:style w:type="paragraph" w:customStyle="1" w:styleId="BDE01E2635D54FFB8747F14C4A52AEAF">
    <w:name w:val="BDE01E2635D54FFB8747F14C4A52AEAF"/>
    <w:rsid w:val="00A23DEB"/>
  </w:style>
  <w:style w:type="paragraph" w:customStyle="1" w:styleId="AC361B29B8744D799A3791E8A09D71CC">
    <w:name w:val="AC361B29B8744D799A3791E8A09D71CC"/>
    <w:rsid w:val="00A23DEB"/>
  </w:style>
  <w:style w:type="paragraph" w:customStyle="1" w:styleId="1864AAF563284DD8ACFC20A96475C145">
    <w:name w:val="1864AAF563284DD8ACFC20A96475C145"/>
    <w:rsid w:val="00A23DEB"/>
  </w:style>
  <w:style w:type="paragraph" w:customStyle="1" w:styleId="8EBBF7E68D944C53A63E843194393B59">
    <w:name w:val="8EBBF7E68D944C53A63E843194393B59"/>
    <w:rsid w:val="00A23DEB"/>
  </w:style>
  <w:style w:type="paragraph" w:customStyle="1" w:styleId="6E41DF553E84476381CCB795EC8F9D87">
    <w:name w:val="6E41DF553E84476381CCB795EC8F9D87"/>
    <w:rsid w:val="00A23DEB"/>
  </w:style>
  <w:style w:type="paragraph" w:customStyle="1" w:styleId="1BC9F1469F9442938B63F1E0B327AE4A">
    <w:name w:val="1BC9F1469F9442938B63F1E0B327AE4A"/>
    <w:rsid w:val="00A23DEB"/>
  </w:style>
  <w:style w:type="paragraph" w:customStyle="1" w:styleId="CB6C389417104E30A6C36EBDE884BE22">
    <w:name w:val="CB6C389417104E30A6C36EBDE884BE22"/>
    <w:rsid w:val="00A23DEB"/>
  </w:style>
  <w:style w:type="paragraph" w:customStyle="1" w:styleId="083DD9B59A9C454297C7094377F139DE">
    <w:name w:val="083DD9B59A9C454297C7094377F139DE"/>
    <w:rsid w:val="00A23DEB"/>
  </w:style>
  <w:style w:type="paragraph" w:customStyle="1" w:styleId="52C3AE705FB347AFA539CFF2A4470336">
    <w:name w:val="52C3AE705FB347AFA539CFF2A4470336"/>
    <w:rsid w:val="00A23DEB"/>
  </w:style>
  <w:style w:type="paragraph" w:customStyle="1" w:styleId="5CD6CBFBE5844E269B0666F6B7084087">
    <w:name w:val="5CD6CBFBE5844E269B0666F6B7084087"/>
    <w:rsid w:val="00A23DEB"/>
  </w:style>
  <w:style w:type="paragraph" w:customStyle="1" w:styleId="8346200117AC43DFA45A62D417432A20">
    <w:name w:val="8346200117AC43DFA45A62D417432A20"/>
    <w:rsid w:val="00A23DEB"/>
  </w:style>
  <w:style w:type="paragraph" w:customStyle="1" w:styleId="69E2C97C49504C83AC884DF817C0FB94">
    <w:name w:val="69E2C97C49504C83AC884DF817C0FB94"/>
    <w:rsid w:val="00A23DEB"/>
  </w:style>
  <w:style w:type="paragraph" w:customStyle="1" w:styleId="D7DE0375050043708BA2F732C2A9A8EC">
    <w:name w:val="D7DE0375050043708BA2F732C2A9A8EC"/>
    <w:rsid w:val="00A23DEB"/>
  </w:style>
  <w:style w:type="paragraph" w:customStyle="1" w:styleId="BF9141DEEC9C49989CDD7F4FD27A2283">
    <w:name w:val="BF9141DEEC9C49989CDD7F4FD27A2283"/>
    <w:rsid w:val="00A23DEB"/>
  </w:style>
  <w:style w:type="paragraph" w:customStyle="1" w:styleId="2D28BA28139C49FBBA33E32CF643572F">
    <w:name w:val="2D28BA28139C49FBBA33E32CF643572F"/>
    <w:rsid w:val="00A23DEB"/>
  </w:style>
  <w:style w:type="paragraph" w:customStyle="1" w:styleId="191199D05D034390B6810A69245B446F">
    <w:name w:val="191199D05D034390B6810A69245B446F"/>
    <w:rsid w:val="00A23DEB"/>
  </w:style>
  <w:style w:type="paragraph" w:customStyle="1" w:styleId="BB7A220A446B40CB9F251AA54E572246">
    <w:name w:val="BB7A220A446B40CB9F251AA54E572246"/>
    <w:rsid w:val="00A23DEB"/>
  </w:style>
  <w:style w:type="paragraph" w:customStyle="1" w:styleId="6F48B87C65CB40DAA719C602494272AD">
    <w:name w:val="6F48B87C65CB40DAA719C602494272AD"/>
    <w:rsid w:val="00A23DEB"/>
  </w:style>
  <w:style w:type="paragraph" w:customStyle="1" w:styleId="B45851D2342E44398B7F6FC2C92A2B5F">
    <w:name w:val="B45851D2342E44398B7F6FC2C92A2B5F"/>
    <w:rsid w:val="00A23DEB"/>
  </w:style>
  <w:style w:type="paragraph" w:customStyle="1" w:styleId="1B447C23A5EF4CD8AEFAB9E658882ED0">
    <w:name w:val="1B447C23A5EF4CD8AEFAB9E658882ED0"/>
    <w:rsid w:val="00A23DEB"/>
  </w:style>
  <w:style w:type="paragraph" w:customStyle="1" w:styleId="DD3E369C90924C46B62358ED10F325AF">
    <w:name w:val="DD3E369C90924C46B62358ED10F325AF"/>
    <w:rsid w:val="00A23DEB"/>
  </w:style>
  <w:style w:type="paragraph" w:customStyle="1" w:styleId="5919AC72062F47E1868B12D302C42978">
    <w:name w:val="5919AC72062F47E1868B12D302C42978"/>
    <w:rsid w:val="00A23DEB"/>
  </w:style>
  <w:style w:type="paragraph" w:customStyle="1" w:styleId="8B1EB90771E24850A2BD022B4165C3C8">
    <w:name w:val="8B1EB90771E24850A2BD022B4165C3C8"/>
    <w:rsid w:val="00A23DEB"/>
  </w:style>
  <w:style w:type="paragraph" w:customStyle="1" w:styleId="BA7011B54FC34C32B92B68D87ACDF912">
    <w:name w:val="BA7011B54FC34C32B92B68D87ACDF912"/>
    <w:rsid w:val="00A23DEB"/>
  </w:style>
  <w:style w:type="paragraph" w:customStyle="1" w:styleId="89CCF7626C8841E585497281642CAB08">
    <w:name w:val="89CCF7626C8841E585497281642CAB08"/>
    <w:rsid w:val="00A23DEB"/>
  </w:style>
  <w:style w:type="paragraph" w:customStyle="1" w:styleId="1656B63576B94684B0BD6FBBCCAE8506">
    <w:name w:val="1656B63576B94684B0BD6FBBCCAE8506"/>
    <w:rsid w:val="00A23DEB"/>
  </w:style>
  <w:style w:type="paragraph" w:customStyle="1" w:styleId="B307FF6D2B284625AE419A032AFFED34">
    <w:name w:val="B307FF6D2B284625AE419A032AFFED34"/>
    <w:rsid w:val="00A23DEB"/>
  </w:style>
  <w:style w:type="paragraph" w:customStyle="1" w:styleId="A4E23D213F18486C9A6682D25D3EA961">
    <w:name w:val="A4E23D213F18486C9A6682D25D3EA961"/>
    <w:rsid w:val="00A23DEB"/>
  </w:style>
  <w:style w:type="paragraph" w:customStyle="1" w:styleId="2662096778BB46D49D05F0441E72D2D9">
    <w:name w:val="2662096778BB46D49D05F0441E72D2D9"/>
    <w:rsid w:val="00A23DEB"/>
  </w:style>
  <w:style w:type="paragraph" w:customStyle="1" w:styleId="BE4B9605A14C4853A15A9858D0E72E9E">
    <w:name w:val="BE4B9605A14C4853A15A9858D0E72E9E"/>
    <w:rsid w:val="00A23DEB"/>
  </w:style>
  <w:style w:type="paragraph" w:customStyle="1" w:styleId="76F196A61AB142F8AC6B6EB2D734C623">
    <w:name w:val="76F196A61AB142F8AC6B6EB2D734C623"/>
    <w:rsid w:val="00A23DEB"/>
  </w:style>
  <w:style w:type="paragraph" w:customStyle="1" w:styleId="EFB9674599E24F9E89E6703354C9B68A">
    <w:name w:val="EFB9674599E24F9E89E6703354C9B68A"/>
    <w:rsid w:val="00A23DEB"/>
  </w:style>
  <w:style w:type="paragraph" w:customStyle="1" w:styleId="912E32CEB8E24851B46BFF36C0933E63">
    <w:name w:val="912E32CEB8E24851B46BFF36C0933E63"/>
    <w:rsid w:val="00A23DEB"/>
  </w:style>
  <w:style w:type="paragraph" w:customStyle="1" w:styleId="DE39D89A2C104D60BA50000AF2DBADFE">
    <w:name w:val="DE39D89A2C104D60BA50000AF2DBADFE"/>
    <w:rsid w:val="00A23DEB"/>
  </w:style>
  <w:style w:type="paragraph" w:customStyle="1" w:styleId="C4287EF26FDD4D6BBE0FDE7A777593D1">
    <w:name w:val="C4287EF26FDD4D6BBE0FDE7A777593D1"/>
    <w:rsid w:val="00A23DEB"/>
  </w:style>
  <w:style w:type="paragraph" w:customStyle="1" w:styleId="C94ED362159C440F8A93D0521A7CCB0E">
    <w:name w:val="C94ED362159C440F8A93D0521A7CCB0E"/>
    <w:rsid w:val="00A23DEB"/>
  </w:style>
  <w:style w:type="paragraph" w:customStyle="1" w:styleId="CC8C6BF16D434250912B8694201A7C63">
    <w:name w:val="CC8C6BF16D434250912B8694201A7C63"/>
    <w:rsid w:val="00A23DEB"/>
  </w:style>
  <w:style w:type="paragraph" w:customStyle="1" w:styleId="5B55F0E6743947A2AD5709BD7DAA067D">
    <w:name w:val="5B55F0E6743947A2AD5709BD7DAA067D"/>
    <w:rsid w:val="00A23DEB"/>
  </w:style>
  <w:style w:type="paragraph" w:customStyle="1" w:styleId="134274B97C134FD4B638E737C28F9AFF">
    <w:name w:val="134274B97C134FD4B638E737C28F9AFF"/>
    <w:rsid w:val="00A23DEB"/>
  </w:style>
  <w:style w:type="paragraph" w:customStyle="1" w:styleId="C2FC776385F84B7C8B509B2C2C758E36">
    <w:name w:val="C2FC776385F84B7C8B509B2C2C758E36"/>
    <w:rsid w:val="00A23DEB"/>
  </w:style>
  <w:style w:type="paragraph" w:customStyle="1" w:styleId="D4974BA45ADC42BDA1EA29F78CB27643">
    <w:name w:val="D4974BA45ADC42BDA1EA29F78CB27643"/>
    <w:rsid w:val="00A23DEB"/>
  </w:style>
  <w:style w:type="paragraph" w:customStyle="1" w:styleId="049C9E31DA894B3583AEE2C40E85449F">
    <w:name w:val="049C9E31DA894B3583AEE2C40E85449F"/>
    <w:rsid w:val="00A23DEB"/>
  </w:style>
  <w:style w:type="paragraph" w:customStyle="1" w:styleId="430ED7E91C684FBF8649A05C97A99C97">
    <w:name w:val="430ED7E91C684FBF8649A05C97A99C97"/>
    <w:rsid w:val="00A23DEB"/>
  </w:style>
  <w:style w:type="paragraph" w:customStyle="1" w:styleId="42385D7D974A471C92ED1ADC2207E73D">
    <w:name w:val="42385D7D974A471C92ED1ADC2207E73D"/>
    <w:rsid w:val="00A23DEB"/>
  </w:style>
  <w:style w:type="paragraph" w:customStyle="1" w:styleId="A0786FB7CCFB43C19FE3B91DCB8113B7">
    <w:name w:val="A0786FB7CCFB43C19FE3B91DCB8113B7"/>
    <w:rsid w:val="00A23DEB"/>
  </w:style>
  <w:style w:type="paragraph" w:customStyle="1" w:styleId="E191E1542F0D41A88953B9C2D20D1039">
    <w:name w:val="E191E1542F0D41A88953B9C2D20D1039"/>
    <w:rsid w:val="00A23DEB"/>
  </w:style>
  <w:style w:type="paragraph" w:customStyle="1" w:styleId="C76BD2FB5EE7437B886E2617FC9612D3">
    <w:name w:val="C76BD2FB5EE7437B886E2617FC9612D3"/>
    <w:rsid w:val="00A23DEB"/>
  </w:style>
  <w:style w:type="paragraph" w:customStyle="1" w:styleId="DA27DE0C3A214D2996791A34807DB743">
    <w:name w:val="DA27DE0C3A214D2996791A34807DB743"/>
    <w:rsid w:val="00A23DEB"/>
  </w:style>
  <w:style w:type="paragraph" w:customStyle="1" w:styleId="BF28B3227C584213BD550909E678F7E8">
    <w:name w:val="BF28B3227C584213BD550909E678F7E8"/>
    <w:rsid w:val="00A23DEB"/>
  </w:style>
  <w:style w:type="paragraph" w:customStyle="1" w:styleId="8CAD09ADF7C94FE787BB50EAAC3E701B">
    <w:name w:val="8CAD09ADF7C94FE787BB50EAAC3E701B"/>
    <w:rsid w:val="00A23DEB"/>
  </w:style>
  <w:style w:type="paragraph" w:customStyle="1" w:styleId="4D801DD68D2C40E1BD9E3C3251D1E08C">
    <w:name w:val="4D801DD68D2C40E1BD9E3C3251D1E08C"/>
    <w:rsid w:val="00A23DEB"/>
  </w:style>
  <w:style w:type="paragraph" w:customStyle="1" w:styleId="7C8BBE7EBDD8432AB2B45E0007F106B5">
    <w:name w:val="7C8BBE7EBDD8432AB2B45E0007F106B5"/>
    <w:rsid w:val="00A23DEB"/>
  </w:style>
  <w:style w:type="paragraph" w:customStyle="1" w:styleId="BDB1E18F25D04DCEB2DE57EB7AFD452A">
    <w:name w:val="BDB1E18F25D04DCEB2DE57EB7AFD452A"/>
    <w:rsid w:val="00A23DEB"/>
  </w:style>
  <w:style w:type="paragraph" w:customStyle="1" w:styleId="6D10ADE7F2274DDEAFC3B63298260DCF">
    <w:name w:val="6D10ADE7F2274DDEAFC3B63298260DCF"/>
    <w:rsid w:val="00A23DEB"/>
  </w:style>
  <w:style w:type="paragraph" w:customStyle="1" w:styleId="1493531A07A84ACA9B9F5C07E7DFFD47">
    <w:name w:val="1493531A07A84ACA9B9F5C07E7DFFD47"/>
    <w:rsid w:val="00A23DEB"/>
  </w:style>
  <w:style w:type="paragraph" w:customStyle="1" w:styleId="26F6E270731943BFA65C4D6BA415E04F">
    <w:name w:val="26F6E270731943BFA65C4D6BA415E04F"/>
    <w:rsid w:val="00A23DEB"/>
  </w:style>
  <w:style w:type="paragraph" w:customStyle="1" w:styleId="8D6CF32A8C234DBEB005A008C36CD94E">
    <w:name w:val="8D6CF32A8C234DBEB005A008C36CD94E"/>
    <w:rsid w:val="00A23DEB"/>
  </w:style>
  <w:style w:type="paragraph" w:customStyle="1" w:styleId="79077A15B3CC459FB9683CBDE3E535D9">
    <w:name w:val="79077A15B3CC459FB9683CBDE3E535D9"/>
    <w:rsid w:val="00A23DEB"/>
  </w:style>
  <w:style w:type="paragraph" w:customStyle="1" w:styleId="1A7017FF026F4F18883D23C8E37CE0C4">
    <w:name w:val="1A7017FF026F4F18883D23C8E37CE0C4"/>
    <w:rsid w:val="00A23DEB"/>
  </w:style>
  <w:style w:type="paragraph" w:customStyle="1" w:styleId="F582641769104AADABBD9324DD56E435">
    <w:name w:val="F582641769104AADABBD9324DD56E435"/>
    <w:rsid w:val="00A23DEB"/>
  </w:style>
  <w:style w:type="paragraph" w:customStyle="1" w:styleId="41D04DD563504F4BB2114AB6B7766F9B">
    <w:name w:val="41D04DD563504F4BB2114AB6B7766F9B"/>
    <w:rsid w:val="00A23DEB"/>
  </w:style>
  <w:style w:type="paragraph" w:customStyle="1" w:styleId="80152590DE7C4AC9B79AB31A0D11B481">
    <w:name w:val="80152590DE7C4AC9B79AB31A0D11B481"/>
    <w:rsid w:val="00A23DEB"/>
  </w:style>
  <w:style w:type="paragraph" w:customStyle="1" w:styleId="8C51CB03621C48E2A3A423D0F7EC9037">
    <w:name w:val="8C51CB03621C48E2A3A423D0F7EC9037"/>
    <w:rsid w:val="00A23DEB"/>
  </w:style>
  <w:style w:type="paragraph" w:customStyle="1" w:styleId="19BAF3CDF0FC46F9A55F2D9A50C7C5A1">
    <w:name w:val="19BAF3CDF0FC46F9A55F2D9A50C7C5A1"/>
    <w:rsid w:val="00A23DEB"/>
  </w:style>
  <w:style w:type="paragraph" w:customStyle="1" w:styleId="DC4D094293334ABCB960689467B191DC">
    <w:name w:val="DC4D094293334ABCB960689467B191DC"/>
    <w:rsid w:val="00A23DEB"/>
  </w:style>
  <w:style w:type="paragraph" w:customStyle="1" w:styleId="9B3018CF3BA547109C8C1CF5E388C18E">
    <w:name w:val="9B3018CF3BA547109C8C1CF5E388C18E"/>
    <w:rsid w:val="00A23DEB"/>
  </w:style>
  <w:style w:type="paragraph" w:customStyle="1" w:styleId="3CFE2F0654D24136821ABBFEB22DF411">
    <w:name w:val="3CFE2F0654D24136821ABBFEB22DF411"/>
    <w:rsid w:val="00A23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IT-510-X4262 ADVANCED INFO TECHNOLOGY 18TW4</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5895C-2EFA-4D88-89C2-F605A0948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2251</TotalTime>
  <Pages>1</Pages>
  <Words>4613</Words>
  <Characters>26297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8-1 Final Project Milestone Four: System Design</vt:lpstr>
    </vt:vector>
  </TitlesOfParts>
  <Company/>
  <LinksUpToDate>false</LinksUpToDate>
  <CharactersWithSpaces>30849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9-2 Final Project - System Proposal Document</dc:title>
  <dc:subject/>
  <dc:creator>JohnA</dc:creator>
  <cp:keywords/>
  <dc:description/>
  <cp:lastModifiedBy>JohnA</cp:lastModifiedBy>
  <cp:revision>60</cp:revision>
  <dcterms:created xsi:type="dcterms:W3CDTF">2018-05-21T02:45:00Z</dcterms:created>
  <dcterms:modified xsi:type="dcterms:W3CDTF">2018-07-01T23:39:00Z</dcterms:modified>
</cp:coreProperties>
</file>